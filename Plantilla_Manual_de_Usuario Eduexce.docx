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F9AA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9B8D0F3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5BC2F89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4AF4072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965DE77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A6B809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2BAB522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53388A5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318203" w14:textId="15871B98" w:rsidR="008C6F8E" w:rsidRPr="00251E37" w:rsidRDefault="002823E5" w:rsidP="002823E5">
      <w:pPr>
        <w:spacing w:after="0"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251E37">
        <w:rPr>
          <w:rFonts w:ascii="Arial" w:hAnsi="Arial" w:cs="Arial"/>
          <w:b/>
          <w:sz w:val="24"/>
          <w:szCs w:val="24"/>
        </w:rPr>
        <w:t>Manual de Usuario para proyectos Software</w:t>
      </w:r>
    </w:p>
    <w:p w14:paraId="1BD6732A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EA80852" w14:textId="61CAB3D3" w:rsidR="008C6F8E" w:rsidRPr="00251E37" w:rsidRDefault="001418BE" w:rsidP="002823E5">
      <w:pPr>
        <w:spacing w:after="0" w:line="360" w:lineRule="auto"/>
        <w:jc w:val="right"/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</w:pPr>
      <w:proofErr w:type="spellStart"/>
      <w:r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>Eduexce</w:t>
      </w:r>
      <w:proofErr w:type="spellEnd"/>
    </w:p>
    <w:p w14:paraId="720007BE" w14:textId="451F2F5F" w:rsidR="002823E5" w:rsidRPr="00251E37" w:rsidRDefault="002823E5" w:rsidP="002823E5">
      <w:pPr>
        <w:spacing w:after="0" w:line="360" w:lineRule="auto"/>
        <w:jc w:val="right"/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</w:pPr>
      <w:r w:rsidRPr="00251E37">
        <w:rPr>
          <w:rFonts w:ascii="Arial" w:hAnsi="Arial" w:cs="Arial"/>
          <w:b/>
          <w:iCs/>
          <w:kern w:val="2"/>
          <w:sz w:val="24"/>
          <w:szCs w:val="24"/>
          <w:lang w:val="es-VE" w:eastAsia="es-CO"/>
          <w14:ligatures w14:val="standardContextual"/>
        </w:rPr>
        <w:t>Fecha</w:t>
      </w:r>
      <w:r w:rsidR="00A97926"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 xml:space="preserve">: </w:t>
      </w:r>
      <w:r w:rsidR="001418BE"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>10</w:t>
      </w:r>
      <w:r w:rsidR="00A97926"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>/</w:t>
      </w:r>
      <w:r w:rsidR="001418BE"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>12</w:t>
      </w:r>
      <w:r w:rsidR="00A97926"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>/</w:t>
      </w:r>
      <w:r w:rsidR="001418BE" w:rsidRPr="00251E37">
        <w:rPr>
          <w:rFonts w:ascii="Arial" w:hAnsi="Arial" w:cs="Arial"/>
          <w:b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>2025</w:t>
      </w:r>
    </w:p>
    <w:p w14:paraId="53AE4F6C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9D8EE4D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1A9CCF4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897C09C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C746894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94E9DD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FD5FC39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14EBFAC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29AEC14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8DF8A62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A5C6A78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1F2DE9C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2199521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89FF568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12E77B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CC481C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284A3E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4DBF9CE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7CF332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365ADB1" w14:textId="77777777" w:rsidR="00A97926" w:rsidRPr="00251E37" w:rsidRDefault="00A97926" w:rsidP="00A9792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  <w:sz w:val="24"/>
          <w:szCs w:val="24"/>
        </w:rPr>
      </w:pPr>
      <w:r w:rsidRPr="00251E37">
        <w:rPr>
          <w:rFonts w:ascii="Arial" w:hAnsi="Arial" w:cs="Arial"/>
          <w:b/>
          <w:sz w:val="24"/>
          <w:szCs w:val="24"/>
        </w:rPr>
        <w:t>HOJA DE CONTROL</w:t>
      </w:r>
    </w:p>
    <w:tbl>
      <w:tblPr>
        <w:tblpPr w:leftFromText="180" w:rightFromText="180" w:vertAnchor="text" w:horzAnchor="margin" w:tblpY="133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3127"/>
        <w:gridCol w:w="2334"/>
        <w:gridCol w:w="1766"/>
      </w:tblGrid>
      <w:tr w:rsidR="00A97926" w:rsidRPr="00251E37" w14:paraId="4AC8BA9D" w14:textId="77777777" w:rsidTr="003B7AEE">
        <w:tc>
          <w:tcPr>
            <w:tcW w:w="124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543C7" w14:textId="77777777" w:rsidR="00A97926" w:rsidRPr="00251E37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color w:val="000000"/>
                <w:sz w:val="24"/>
              </w:rPr>
              <w:t>Empresa / Organización</w:t>
            </w:r>
          </w:p>
        </w:tc>
        <w:tc>
          <w:tcPr>
            <w:tcW w:w="3753" w:type="pct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61964" w14:textId="5ADB0BFD" w:rsidR="00A97926" w:rsidRPr="00251E37" w:rsidRDefault="001418BE" w:rsidP="003B7AEE">
            <w:pPr>
              <w:pStyle w:val="TableContents"/>
              <w:rPr>
                <w:rFonts w:ascii="Arial" w:hAnsi="Arial" w:cs="Arial"/>
                <w:sz w:val="24"/>
                <w:lang w:val="es-CO"/>
              </w:rPr>
            </w:pPr>
            <w:r w:rsidRPr="001418BE">
              <w:rPr>
                <w:rFonts w:ascii="Arial" w:hAnsi="Arial" w:cs="Arial"/>
                <w:sz w:val="24"/>
                <w:lang w:val="es-CO"/>
              </w:rPr>
              <w:t>SENA - Servicio Nacional de Aprendizaje</w:t>
            </w:r>
          </w:p>
        </w:tc>
      </w:tr>
      <w:tr w:rsidR="00A97926" w:rsidRPr="00251E37" w14:paraId="44D13443" w14:textId="77777777" w:rsidTr="003B7AE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BF61A" w14:textId="77777777" w:rsidR="00A97926" w:rsidRPr="00251E37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Proyecto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CF2F4" w14:textId="1527D4FF" w:rsidR="00A97926" w:rsidRPr="00251E37" w:rsidRDefault="001418BE" w:rsidP="003B7AEE">
            <w:pPr>
              <w:pStyle w:val="TableContents"/>
              <w:rPr>
                <w:rFonts w:ascii="Arial" w:hAnsi="Arial" w:cs="Arial"/>
                <w:sz w:val="24"/>
                <w:lang w:val="es-CO"/>
              </w:rPr>
            </w:pPr>
            <w:proofErr w:type="spellStart"/>
            <w:r w:rsidRPr="001418BE">
              <w:rPr>
                <w:rFonts w:ascii="Arial" w:hAnsi="Arial" w:cs="Arial"/>
                <w:sz w:val="24"/>
                <w:lang w:val="es-CO"/>
              </w:rPr>
              <w:t>EduExce</w:t>
            </w:r>
            <w:proofErr w:type="spellEnd"/>
          </w:p>
        </w:tc>
      </w:tr>
      <w:tr w:rsidR="00A97926" w:rsidRPr="00251E37" w14:paraId="137642D1" w14:textId="77777777" w:rsidTr="003B7AE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EBBF8" w14:textId="77777777" w:rsidR="00A97926" w:rsidRPr="00251E37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Entregable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DD377" w14:textId="0BC3E45C" w:rsidR="00A97926" w:rsidRPr="00251E37" w:rsidRDefault="00A97926" w:rsidP="003B7AEE">
            <w:pPr>
              <w:pStyle w:val="TableContents"/>
              <w:rPr>
                <w:rFonts w:ascii="Arial" w:hAnsi="Arial" w:cs="Arial"/>
                <w:sz w:val="24"/>
              </w:rPr>
            </w:pPr>
            <w:r w:rsidRPr="00251E37">
              <w:rPr>
                <w:rFonts w:ascii="Arial" w:hAnsi="Arial" w:cs="Arial"/>
                <w:sz w:val="24"/>
              </w:rPr>
              <w:t>Manual de Usuario</w:t>
            </w:r>
          </w:p>
        </w:tc>
      </w:tr>
      <w:tr w:rsidR="001418BE" w:rsidRPr="00251E37" w14:paraId="23F475D8" w14:textId="77777777" w:rsidTr="003B7AE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E0373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Autores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71D1B" w14:textId="5E21F3D7" w:rsidR="001418BE" w:rsidRPr="00251E37" w:rsidRDefault="001418BE" w:rsidP="001418BE">
            <w:pPr>
              <w:pStyle w:val="TableContents"/>
              <w:rPr>
                <w:rFonts w:ascii="Arial" w:hAnsi="Arial" w:cs="Arial"/>
                <w:sz w:val="24"/>
              </w:rPr>
            </w:pPr>
            <w:r w:rsidRPr="00251E37">
              <w:rPr>
                <w:rFonts w:ascii="Arial" w:hAnsi="Arial" w:cs="Arial"/>
                <w:sz w:val="24"/>
              </w:rPr>
              <w:t xml:space="preserve">Bryan </w:t>
            </w:r>
            <w:proofErr w:type="spellStart"/>
            <w:r w:rsidRPr="00251E37">
              <w:rPr>
                <w:rFonts w:ascii="Arial" w:hAnsi="Arial" w:cs="Arial"/>
                <w:sz w:val="24"/>
              </w:rPr>
              <w:t>andres</w:t>
            </w:r>
            <w:proofErr w:type="spellEnd"/>
            <w:r w:rsidRPr="00251E37">
              <w:rPr>
                <w:rFonts w:ascii="Arial" w:hAnsi="Arial" w:cs="Arial"/>
                <w:sz w:val="24"/>
              </w:rPr>
              <w:t xml:space="preserve"> hurtado – </w:t>
            </w:r>
            <w:r w:rsidRPr="00251E37">
              <w:rPr>
                <w:rFonts w:ascii="Arial" w:hAnsi="Arial" w:cs="Arial"/>
                <w:b/>
                <w:bCs/>
                <w:sz w:val="24"/>
              </w:rPr>
              <w:t xml:space="preserve">Scrum </w:t>
            </w:r>
            <w:proofErr w:type="gramStart"/>
            <w:r w:rsidRPr="00251E37">
              <w:rPr>
                <w:rFonts w:ascii="Arial" w:hAnsi="Arial" w:cs="Arial"/>
                <w:b/>
                <w:bCs/>
                <w:sz w:val="24"/>
              </w:rPr>
              <w:t>Master</w:t>
            </w:r>
            <w:proofErr w:type="gramEnd"/>
            <w:r w:rsidRPr="00251E37">
              <w:rPr>
                <w:rFonts w:ascii="Arial" w:hAnsi="Arial" w:cs="Arial"/>
                <w:sz w:val="24"/>
              </w:rPr>
              <w:br/>
              <w:t xml:space="preserve">Sirley Diaz Anacona – </w:t>
            </w:r>
            <w:proofErr w:type="spellStart"/>
            <w:r w:rsidRPr="00251E37">
              <w:rPr>
                <w:rFonts w:ascii="Arial" w:hAnsi="Arial" w:cs="Arial"/>
                <w:b/>
                <w:bCs/>
                <w:sz w:val="24"/>
              </w:rPr>
              <w:t>Product</w:t>
            </w:r>
            <w:proofErr w:type="spellEnd"/>
            <w:r w:rsidRPr="00251E37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proofErr w:type="spellStart"/>
            <w:r w:rsidRPr="00251E37">
              <w:rPr>
                <w:rFonts w:ascii="Arial" w:hAnsi="Arial" w:cs="Arial"/>
                <w:b/>
                <w:bCs/>
                <w:sz w:val="24"/>
              </w:rPr>
              <w:t>Owner</w:t>
            </w:r>
            <w:proofErr w:type="spellEnd"/>
            <w:r w:rsidRPr="00251E37">
              <w:rPr>
                <w:rFonts w:ascii="Arial" w:hAnsi="Arial" w:cs="Arial"/>
                <w:sz w:val="24"/>
              </w:rPr>
              <w:br/>
            </w:r>
            <w:r w:rsidRPr="00251E37">
              <w:rPr>
                <w:rFonts w:ascii="Arial" w:hAnsi="Arial" w:cs="Arial"/>
                <w:sz w:val="24"/>
              </w:rPr>
              <w:br/>
            </w:r>
            <w:r w:rsidRPr="00251E37">
              <w:rPr>
                <w:rFonts w:ascii="Arial" w:hAnsi="Arial" w:cs="Arial"/>
                <w:b/>
                <w:bCs/>
                <w:sz w:val="24"/>
              </w:rPr>
              <w:t>Equipo de desarrollo</w:t>
            </w:r>
            <w:r w:rsidRPr="00251E37">
              <w:rPr>
                <w:rFonts w:ascii="Arial" w:hAnsi="Arial" w:cs="Arial"/>
                <w:sz w:val="24"/>
              </w:rPr>
              <w:br/>
              <w:t xml:space="preserve">Ana maría </w:t>
            </w:r>
            <w:proofErr w:type="spellStart"/>
            <w:r w:rsidRPr="00251E37">
              <w:rPr>
                <w:rFonts w:ascii="Arial" w:hAnsi="Arial" w:cs="Arial"/>
                <w:sz w:val="24"/>
              </w:rPr>
              <w:t>Zuñiga</w:t>
            </w:r>
            <w:proofErr w:type="spellEnd"/>
            <w:r w:rsidRPr="00251E37">
              <w:rPr>
                <w:rFonts w:ascii="Arial" w:hAnsi="Arial" w:cs="Arial"/>
                <w:sz w:val="24"/>
              </w:rPr>
              <w:t xml:space="preserve"> </w:t>
            </w:r>
            <w:r w:rsidRPr="00251E37">
              <w:rPr>
                <w:rFonts w:ascii="Arial" w:hAnsi="Arial" w:cs="Arial"/>
                <w:sz w:val="24"/>
              </w:rPr>
              <w:br/>
              <w:t xml:space="preserve">Carlos Daniel Pinza </w:t>
            </w:r>
            <w:r w:rsidRPr="00251E37">
              <w:rPr>
                <w:rFonts w:ascii="Arial" w:hAnsi="Arial" w:cs="Arial"/>
                <w:sz w:val="24"/>
              </w:rPr>
              <w:br/>
              <w:t xml:space="preserve">Lenny </w:t>
            </w:r>
            <w:proofErr w:type="spellStart"/>
            <w:r w:rsidRPr="00251E37">
              <w:rPr>
                <w:rFonts w:ascii="Arial" w:hAnsi="Arial" w:cs="Arial"/>
                <w:sz w:val="24"/>
              </w:rPr>
              <w:t>Jazbleidy</w:t>
            </w:r>
            <w:proofErr w:type="spellEnd"/>
            <w:r w:rsidRPr="00251E37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51E37">
              <w:rPr>
                <w:rFonts w:ascii="Arial" w:hAnsi="Arial" w:cs="Arial"/>
                <w:sz w:val="24"/>
              </w:rPr>
              <w:t>Pechene</w:t>
            </w:r>
            <w:proofErr w:type="spellEnd"/>
            <w:r w:rsidRPr="00251E37">
              <w:rPr>
                <w:rFonts w:ascii="Arial" w:hAnsi="Arial" w:cs="Arial"/>
                <w:sz w:val="24"/>
              </w:rPr>
              <w:t xml:space="preserve"> </w:t>
            </w:r>
            <w:r w:rsidRPr="00251E37">
              <w:rPr>
                <w:rFonts w:ascii="Arial" w:hAnsi="Arial" w:cs="Arial"/>
                <w:sz w:val="24"/>
              </w:rPr>
              <w:br/>
            </w:r>
          </w:p>
        </w:tc>
      </w:tr>
      <w:tr w:rsidR="001418BE" w:rsidRPr="00251E37" w14:paraId="175BCD99" w14:textId="77777777" w:rsidTr="001418B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9B8F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Versión/Edición</w:t>
            </w: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1B0B7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sz w:val="24"/>
              </w:rPr>
            </w:pPr>
            <w:r w:rsidRPr="00251E37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52862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Fecha Versión</w:t>
            </w:r>
          </w:p>
        </w:tc>
        <w:tc>
          <w:tcPr>
            <w:tcW w:w="9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B1185" w14:textId="2CCD516B" w:rsidR="001418BE" w:rsidRPr="00251E37" w:rsidRDefault="001418BE" w:rsidP="001418BE">
            <w:pPr>
              <w:pStyle w:val="TableContents"/>
              <w:jc w:val="center"/>
              <w:rPr>
                <w:rFonts w:ascii="Arial" w:hAnsi="Arial" w:cs="Arial"/>
                <w:sz w:val="24"/>
                <w:lang w:val="es-CO"/>
              </w:rPr>
            </w:pPr>
            <w:r w:rsidRPr="001418BE">
              <w:rPr>
                <w:rFonts w:ascii="Arial" w:hAnsi="Arial" w:cs="Arial"/>
                <w:sz w:val="24"/>
                <w:lang w:val="es-CO"/>
              </w:rPr>
              <w:t>1</w:t>
            </w:r>
            <w:r w:rsidRPr="00251E37">
              <w:rPr>
                <w:rFonts w:ascii="Arial" w:hAnsi="Arial" w:cs="Arial"/>
                <w:sz w:val="24"/>
                <w:lang w:val="es-CO"/>
              </w:rPr>
              <w:t>0</w:t>
            </w:r>
            <w:r w:rsidRPr="001418BE">
              <w:rPr>
                <w:rFonts w:ascii="Arial" w:hAnsi="Arial" w:cs="Arial"/>
                <w:sz w:val="24"/>
                <w:lang w:val="es-CO"/>
              </w:rPr>
              <w:t>/12/2025</w:t>
            </w:r>
          </w:p>
        </w:tc>
      </w:tr>
      <w:tr w:rsidR="001418BE" w:rsidRPr="00251E37" w14:paraId="7BCD4C6F" w14:textId="77777777" w:rsidTr="001418B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B157D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Aprobado por</w:t>
            </w: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42B02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sz w:val="24"/>
              </w:rPr>
            </w:pP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2DA52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Fecha Aprobación</w:t>
            </w:r>
          </w:p>
        </w:tc>
        <w:tc>
          <w:tcPr>
            <w:tcW w:w="9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4E5985" w14:textId="77777777" w:rsidR="001418BE" w:rsidRPr="00251E37" w:rsidRDefault="001418BE" w:rsidP="001418B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418BE" w:rsidRPr="00251E37" w14:paraId="19763BF2" w14:textId="77777777" w:rsidTr="001418B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A27C0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3BA1B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sz w:val="24"/>
              </w:rPr>
            </w:pP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770FA" w14:textId="77777777" w:rsidR="001418BE" w:rsidRPr="00251E37" w:rsidRDefault="001418BE" w:rsidP="001418BE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Nº Total de Páginas</w:t>
            </w:r>
          </w:p>
        </w:tc>
        <w:tc>
          <w:tcPr>
            <w:tcW w:w="9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6187C" w14:textId="77777777" w:rsidR="001418BE" w:rsidRPr="00251E37" w:rsidRDefault="001418BE" w:rsidP="001418B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7E65FCB" w14:textId="77777777" w:rsidR="00A97926" w:rsidRPr="00251E37" w:rsidRDefault="00A97926" w:rsidP="00A9792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rFonts w:ascii="Arial" w:hAnsi="Arial" w:cs="Arial"/>
          <w:b/>
          <w:color w:val="365F91"/>
          <w:sz w:val="24"/>
          <w:szCs w:val="24"/>
        </w:rPr>
      </w:pPr>
    </w:p>
    <w:p w14:paraId="0BF5E762" w14:textId="77777777" w:rsidR="00A97926" w:rsidRPr="00251E37" w:rsidRDefault="00A97926" w:rsidP="00A97926">
      <w:pPr>
        <w:pStyle w:val="Standard"/>
        <w:jc w:val="center"/>
        <w:rPr>
          <w:rFonts w:ascii="Arial" w:hAnsi="Arial" w:cs="Arial"/>
          <w:b/>
          <w:bCs/>
          <w:sz w:val="24"/>
        </w:rPr>
      </w:pPr>
      <w:r w:rsidRPr="00251E37">
        <w:rPr>
          <w:rFonts w:ascii="Arial" w:hAnsi="Arial" w:cs="Arial"/>
          <w:b/>
          <w:bCs/>
          <w:sz w:val="24"/>
        </w:rPr>
        <w:t>REGISTRO DE CAMBIOS</w:t>
      </w:r>
    </w:p>
    <w:p w14:paraId="73BA5F02" w14:textId="77777777" w:rsidR="00A97926" w:rsidRPr="00251E37" w:rsidRDefault="00A97926" w:rsidP="00A97926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3029"/>
        <w:gridCol w:w="3861"/>
        <w:gridCol w:w="1761"/>
      </w:tblGrid>
      <w:tr w:rsidR="00A97926" w:rsidRPr="00251E37" w14:paraId="620BFE60" w14:textId="77777777" w:rsidTr="003B7AEE">
        <w:tc>
          <w:tcPr>
            <w:tcW w:w="49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DBC9B6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Versión</w:t>
            </w:r>
          </w:p>
        </w:tc>
        <w:tc>
          <w:tcPr>
            <w:tcW w:w="157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D619DE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Causa del Cambio</w:t>
            </w:r>
          </w:p>
        </w:tc>
        <w:tc>
          <w:tcPr>
            <w:tcW w:w="20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B2FD1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Responsable del Cambio</w:t>
            </w:r>
          </w:p>
        </w:tc>
        <w:tc>
          <w:tcPr>
            <w:tcW w:w="91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63A6C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251E37">
              <w:rPr>
                <w:rFonts w:ascii="Arial" w:hAnsi="Arial" w:cs="Arial"/>
                <w:b/>
                <w:bCs/>
                <w:sz w:val="24"/>
              </w:rPr>
              <w:t>Fecha del Cambio</w:t>
            </w:r>
          </w:p>
        </w:tc>
      </w:tr>
      <w:tr w:rsidR="00A97926" w:rsidRPr="00251E37" w14:paraId="7116ACB7" w14:textId="77777777" w:rsidTr="003B7AEE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A8B1C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769AB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D9D4F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8E359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97926" w:rsidRPr="00251E37" w14:paraId="6B905FD0" w14:textId="77777777" w:rsidTr="003B7AEE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CCB17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7E654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8C0E78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3BEEE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97926" w:rsidRPr="00251E37" w14:paraId="4DE66A48" w14:textId="77777777" w:rsidTr="003B7AEE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8A6FA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A7466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05402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39A63" w14:textId="77777777" w:rsidR="00A97926" w:rsidRPr="00251E37" w:rsidRDefault="00A97926" w:rsidP="003B7AEE">
            <w:pPr>
              <w:pStyle w:val="TableContents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B882D58" w14:textId="77777777" w:rsidR="00A97926" w:rsidRPr="00251E37" w:rsidRDefault="00A97926" w:rsidP="00A97926">
      <w:pPr>
        <w:rPr>
          <w:rFonts w:ascii="Arial" w:hAnsi="Arial" w:cs="Arial"/>
          <w:sz w:val="24"/>
          <w:szCs w:val="24"/>
        </w:rPr>
      </w:pPr>
    </w:p>
    <w:p w14:paraId="52403819" w14:textId="77777777" w:rsidR="00A97926" w:rsidRPr="00251E37" w:rsidRDefault="00A97926" w:rsidP="00A97926">
      <w:pPr>
        <w:spacing w:after="0"/>
        <w:ind w:hanging="2"/>
        <w:rPr>
          <w:rFonts w:ascii="Arial" w:hAnsi="Arial" w:cs="Arial"/>
          <w:sz w:val="24"/>
          <w:szCs w:val="24"/>
        </w:rPr>
      </w:pPr>
    </w:p>
    <w:p w14:paraId="04B4FA97" w14:textId="77777777" w:rsidR="00A97926" w:rsidRPr="00251E37" w:rsidRDefault="00A97926" w:rsidP="00A97926">
      <w:pPr>
        <w:spacing w:after="0"/>
        <w:ind w:hanging="2"/>
        <w:rPr>
          <w:rFonts w:ascii="Arial" w:hAnsi="Arial" w:cs="Arial"/>
          <w:sz w:val="24"/>
          <w:szCs w:val="24"/>
        </w:rPr>
      </w:pPr>
    </w:p>
    <w:p w14:paraId="469F2BF2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ADC9347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C36E96B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8AFC7A1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80ADCCF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9218CE3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86EFE57" w14:textId="77777777" w:rsidR="00A97926" w:rsidRPr="00251E37" w:rsidRDefault="00A97926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1E279D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03C551E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504B41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sdt>
      <w:sdtPr>
        <w:rPr>
          <w:rFonts w:ascii="Arial" w:eastAsia="Calibri" w:hAnsi="Arial" w:cs="Arial"/>
          <w:color w:val="auto"/>
          <w:sz w:val="24"/>
          <w:szCs w:val="24"/>
          <w:lang w:val="es-ES" w:eastAsia="en-US"/>
        </w:rPr>
        <w:id w:val="739213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BEE2C" w14:textId="031CB37D" w:rsidR="008C6F8E" w:rsidRPr="00251E37" w:rsidRDefault="008C6F8E" w:rsidP="008C6F8E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251E37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56A6AD52" w14:textId="77777777" w:rsidR="008C6F8E" w:rsidRPr="00251E37" w:rsidRDefault="008C6F8E" w:rsidP="008C6F8E">
          <w:pPr>
            <w:rPr>
              <w:rFonts w:ascii="Arial" w:hAnsi="Arial" w:cs="Arial"/>
              <w:sz w:val="24"/>
              <w:szCs w:val="24"/>
              <w:lang w:val="es-ES" w:eastAsia="es-CO"/>
            </w:rPr>
          </w:pPr>
        </w:p>
        <w:p w14:paraId="1BC0E3CF" w14:textId="10DCE4CF" w:rsidR="002823E5" w:rsidRPr="00251E37" w:rsidRDefault="008C6F8E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251E37">
            <w:rPr>
              <w:rFonts w:ascii="Arial" w:hAnsi="Arial" w:cs="Arial"/>
              <w:sz w:val="24"/>
              <w:szCs w:val="24"/>
            </w:rPr>
            <w:fldChar w:fldCharType="begin"/>
          </w:r>
          <w:r w:rsidRPr="00251E37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51E37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89205635" w:history="1">
            <w:r w:rsidR="002823E5"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</w:t>
            </w:r>
            <w:r w:rsidR="002823E5"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2823E5"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Introducción</w:t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_Toc189205635 \h </w:instrText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823E5"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F03BE3" w14:textId="0040DB64" w:rsidR="002823E5" w:rsidRPr="00251E37" w:rsidRDefault="002823E5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9205636" w:history="1"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</w:t>
            </w:r>
            <w:r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Requisitos Previos para usar el Sistema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_Toc189205636 \h </w:instrTex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365C71" w14:textId="6552FC51" w:rsidR="002823E5" w:rsidRPr="00251E37" w:rsidRDefault="002823E5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9205637" w:history="1"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</w:t>
            </w:r>
            <w:r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Instalación y Configuración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_Toc189205637 \h </w:instrTex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8520E3" w14:textId="5DF4D9CB" w:rsidR="002823E5" w:rsidRPr="00251E37" w:rsidRDefault="002823E5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9205638" w:history="1"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</w:t>
            </w:r>
            <w:r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Funcionalidades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_Toc189205638 \h </w:instrTex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B6308" w14:textId="0F35CA7C" w:rsidR="002823E5" w:rsidRPr="00251E37" w:rsidRDefault="002823E5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9205639" w:history="1"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</w:t>
            </w:r>
            <w:r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Solución de Problemas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_Toc189205639 \h </w:instrTex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22F715" w14:textId="381ECB7D" w:rsidR="002823E5" w:rsidRPr="00251E37" w:rsidRDefault="002823E5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9205640" w:history="1"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</w:t>
            </w:r>
            <w:r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Datos de Contacto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_Toc189205640 \h </w:instrTex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6DBDEB" w14:textId="01F52B00" w:rsidR="002823E5" w:rsidRPr="00251E37" w:rsidRDefault="002823E5">
          <w:pPr>
            <w:pStyle w:val="TDC1"/>
            <w:tabs>
              <w:tab w:val="left" w:pos="440"/>
              <w:tab w:val="right" w:leader="dot" w:pos="9629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9205641" w:history="1"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</w:t>
            </w:r>
            <w:r w:rsidRPr="00251E37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51E37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Glosario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_Toc189205641 \h </w:instrTex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251E3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4CCB0E" w14:textId="521B9951" w:rsidR="008C6F8E" w:rsidRPr="00251E37" w:rsidRDefault="008C6F8E">
          <w:pPr>
            <w:rPr>
              <w:rFonts w:ascii="Arial" w:hAnsi="Arial" w:cs="Arial"/>
              <w:sz w:val="24"/>
              <w:szCs w:val="24"/>
            </w:rPr>
          </w:pPr>
          <w:r w:rsidRPr="00251E37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0B29FD32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BD1B30C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C2E9061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6518F68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3A0860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DFAAE59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959EF8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2A15CD1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14E682F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CDCA65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BBB8E20" w14:textId="77777777" w:rsidR="00EC347F" w:rsidRPr="00251E37" w:rsidRDefault="00EC347F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0BEE327" w14:textId="77777777" w:rsidR="00EC347F" w:rsidRPr="00251E37" w:rsidRDefault="00EC347F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59CA54" w14:textId="77777777" w:rsidR="00EC347F" w:rsidRPr="00251E37" w:rsidRDefault="00EC347F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F5E87A2" w14:textId="77777777" w:rsidR="008C6F8E" w:rsidRPr="00251E37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91EDFB4" w14:textId="77777777" w:rsidR="008C6F8E" w:rsidRPr="00251E37" w:rsidRDefault="008C6F8E" w:rsidP="001418BE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0FC07F1" w14:textId="5E5D66D8" w:rsidR="008C6F8E" w:rsidRPr="00251E37" w:rsidRDefault="008C6F8E" w:rsidP="008C6F8E">
      <w:pPr>
        <w:pStyle w:val="Ttulo1"/>
        <w:numPr>
          <w:ilvl w:val="0"/>
          <w:numId w:val="19"/>
        </w:numPr>
        <w:jc w:val="left"/>
        <w:rPr>
          <w:rFonts w:ascii="Arial" w:hAnsi="Arial"/>
          <w:sz w:val="24"/>
        </w:rPr>
      </w:pPr>
      <w:bookmarkStart w:id="0" w:name="_Toc189205635"/>
      <w:r w:rsidRPr="00251E37">
        <w:rPr>
          <w:rFonts w:ascii="Arial" w:hAnsi="Arial"/>
          <w:sz w:val="24"/>
        </w:rPr>
        <w:t>Introducción</w:t>
      </w:r>
      <w:bookmarkEnd w:id="0"/>
    </w:p>
    <w:p w14:paraId="21F53728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bookmarkStart w:id="1" w:name="_Toc189205636"/>
      <w:r w:rsidRPr="00251E37">
        <w:rPr>
          <w:rFonts w:ascii="Arial" w:hAnsi="Arial" w:cs="Arial"/>
        </w:rPr>
        <w:t xml:space="preserve">El Sistema de Gestión Educativa </w:t>
      </w:r>
      <w:proofErr w:type="spellStart"/>
      <w:r w:rsidRPr="00251E37">
        <w:rPr>
          <w:rFonts w:ascii="Arial" w:hAnsi="Arial" w:cs="Arial"/>
        </w:rPr>
        <w:t>EduExce</w:t>
      </w:r>
      <w:proofErr w:type="spellEnd"/>
      <w:r w:rsidRPr="00251E37">
        <w:rPr>
          <w:rFonts w:ascii="Arial" w:hAnsi="Arial" w:cs="Arial"/>
        </w:rPr>
        <w:t xml:space="preserve"> SENA es una plataforma tecnológica integral diseñada para mejorar el rendimiento académico de estudiantes en las áreas del examen ICFES. El sistema consta de tres módulos principales:</w:t>
      </w:r>
    </w:p>
    <w:p w14:paraId="5751BC37" w14:textId="77777777" w:rsidR="001418BE" w:rsidRPr="00251E37" w:rsidRDefault="001418BE" w:rsidP="001418BE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251E37">
        <w:rPr>
          <w:rFonts w:ascii="Arial" w:hAnsi="Arial" w:cs="Arial"/>
          <w:color w:val="000000" w:themeColor="text1"/>
          <w:sz w:val="24"/>
          <w:szCs w:val="24"/>
        </w:rPr>
        <w:t>Módulos del Sistema</w:t>
      </w:r>
    </w:p>
    <w:p w14:paraId="75AE7D24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Panel Web Administrativo</w:t>
      </w:r>
    </w:p>
    <w:p w14:paraId="4203D540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proofErr w:type="spellStart"/>
      <w:r w:rsidRPr="00251E37">
        <w:rPr>
          <w:rFonts w:ascii="Arial" w:hAnsi="Arial" w:cs="Arial"/>
        </w:rPr>
        <w:t>Dashboard</w:t>
      </w:r>
      <w:proofErr w:type="spellEnd"/>
      <w:r w:rsidRPr="00251E37">
        <w:rPr>
          <w:rFonts w:ascii="Arial" w:hAnsi="Arial" w:cs="Arial"/>
        </w:rPr>
        <w:t xml:space="preserve"> web para instituciones educativas que permite a administradores y coordinadores académicos gestionar estudiantes, monitorear métricas de rendimiento, generar reportes por áreas ICFES y enviar notificaciones automáticas de seguimiento académico.</w:t>
      </w:r>
    </w:p>
    <w:p w14:paraId="2818C5CD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Aplicación Móvil para Estudiantes</w:t>
      </w:r>
    </w:p>
    <w:p w14:paraId="5969233C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r w:rsidRPr="00251E37">
        <w:rPr>
          <w:rFonts w:ascii="Arial" w:hAnsi="Arial" w:cs="Arial"/>
        </w:rPr>
        <w:t>Aplicación nativa o multiplataforma donde los estudiantes realizan sesiones de estudio interactivas con preguntas generadas por inteligencia artificial, completan test de estilos de aprendizaje (Kolb), participan en retos gamificados y consultan su progreso personal.</w:t>
      </w:r>
    </w:p>
    <w:p w14:paraId="3179A5DD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proofErr w:type="spellStart"/>
      <w:r w:rsidRPr="00251E37">
        <w:rPr>
          <w:rStyle w:val="Textoennegrita"/>
          <w:rFonts w:ascii="Arial" w:hAnsi="Arial" w:cs="Arial"/>
        </w:rPr>
        <w:t>Backend</w:t>
      </w:r>
      <w:proofErr w:type="spellEnd"/>
      <w:r w:rsidRPr="00251E37">
        <w:rPr>
          <w:rStyle w:val="Textoennegrita"/>
          <w:rFonts w:ascii="Arial" w:hAnsi="Arial" w:cs="Arial"/>
        </w:rPr>
        <w:t xml:space="preserve"> API</w:t>
      </w:r>
    </w:p>
    <w:p w14:paraId="22DCECCC" w14:textId="77777777" w:rsidR="001418BE" w:rsidRPr="00251E37" w:rsidRDefault="001418BE" w:rsidP="001418BE">
      <w:pPr>
        <w:pStyle w:val="font-claude-response-body"/>
        <w:rPr>
          <w:rFonts w:ascii="Arial" w:hAnsi="Arial" w:cs="Arial"/>
        </w:rPr>
      </w:pPr>
      <w:r w:rsidRPr="00251E37">
        <w:rPr>
          <w:rFonts w:ascii="Arial" w:hAnsi="Arial" w:cs="Arial"/>
        </w:rPr>
        <w:t xml:space="preserve">Sistema </w:t>
      </w:r>
      <w:proofErr w:type="spellStart"/>
      <w:r w:rsidRPr="00251E37">
        <w:rPr>
          <w:rFonts w:ascii="Arial" w:hAnsi="Arial" w:cs="Arial"/>
        </w:rPr>
        <w:t>backend</w:t>
      </w:r>
      <w:proofErr w:type="spellEnd"/>
      <w:r w:rsidRPr="00251E37">
        <w:rPr>
          <w:rFonts w:ascii="Arial" w:hAnsi="Arial" w:cs="Arial"/>
        </w:rPr>
        <w:t xml:space="preserve"> robusto construido en </w:t>
      </w:r>
      <w:proofErr w:type="spellStart"/>
      <w:r w:rsidRPr="00251E37">
        <w:rPr>
          <w:rFonts w:ascii="Arial" w:hAnsi="Arial" w:cs="Arial"/>
        </w:rPr>
        <w:t>AdonisJS</w:t>
      </w:r>
      <w:proofErr w:type="spellEnd"/>
      <w:r w:rsidRPr="00251E37">
        <w:rPr>
          <w:rFonts w:ascii="Arial" w:hAnsi="Arial" w:cs="Arial"/>
        </w:rPr>
        <w:t xml:space="preserve"> que gestiona la lógica de negocio, integración con </w:t>
      </w:r>
      <w:proofErr w:type="spellStart"/>
      <w:r w:rsidRPr="00251E37">
        <w:rPr>
          <w:rFonts w:ascii="Arial" w:hAnsi="Arial" w:cs="Arial"/>
        </w:rPr>
        <w:t>OpenAI</w:t>
      </w:r>
      <w:proofErr w:type="spellEnd"/>
      <w:r w:rsidRPr="00251E37">
        <w:rPr>
          <w:rFonts w:ascii="Arial" w:hAnsi="Arial" w:cs="Arial"/>
        </w:rPr>
        <w:t xml:space="preserve"> para generación de preguntas, notificaciones </w:t>
      </w:r>
      <w:proofErr w:type="spellStart"/>
      <w:r w:rsidRPr="00251E37">
        <w:rPr>
          <w:rFonts w:ascii="Arial" w:hAnsi="Arial" w:cs="Arial"/>
        </w:rPr>
        <w:t>push</w:t>
      </w:r>
      <w:proofErr w:type="spellEnd"/>
      <w:r w:rsidRPr="00251E37">
        <w:rPr>
          <w:rFonts w:ascii="Arial" w:hAnsi="Arial" w:cs="Arial"/>
        </w:rPr>
        <w:t xml:space="preserve"> vía </w:t>
      </w:r>
      <w:proofErr w:type="spellStart"/>
      <w:r w:rsidRPr="00251E37">
        <w:rPr>
          <w:rFonts w:ascii="Arial" w:hAnsi="Arial" w:cs="Arial"/>
        </w:rPr>
        <w:t>Firebase</w:t>
      </w:r>
      <w:proofErr w:type="spellEnd"/>
      <w:r w:rsidRPr="00251E37">
        <w:rPr>
          <w:rFonts w:ascii="Arial" w:hAnsi="Arial" w:cs="Arial"/>
        </w:rPr>
        <w:t>, y almacenamiento seguro de datos académicos.</w:t>
      </w:r>
    </w:p>
    <w:p w14:paraId="10751BF7" w14:textId="77777777" w:rsidR="001418BE" w:rsidRPr="00251E37" w:rsidRDefault="001418BE" w:rsidP="001418BE">
      <w:pPr>
        <w:pStyle w:val="Ttulo3"/>
        <w:rPr>
          <w:rFonts w:ascii="Arial" w:hAnsi="Arial" w:cs="Arial"/>
          <w:sz w:val="24"/>
          <w:szCs w:val="24"/>
        </w:rPr>
      </w:pPr>
      <w:r w:rsidRPr="00251E37">
        <w:rPr>
          <w:rFonts w:ascii="Arial" w:hAnsi="Arial" w:cs="Arial"/>
          <w:color w:val="000000" w:themeColor="text1"/>
          <w:sz w:val="24"/>
          <w:szCs w:val="24"/>
        </w:rPr>
        <w:t>Funcionalidades Principales</w:t>
      </w:r>
    </w:p>
    <w:p w14:paraId="77BE7BA3" w14:textId="77777777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r w:rsidRPr="00251E37">
        <w:rPr>
          <w:rFonts w:ascii="Arial" w:hAnsi="Arial" w:cs="Arial"/>
        </w:rPr>
        <w:t>Generación inteligente de preguntas por área ICFES usando inteligencia artificial</w:t>
      </w:r>
    </w:p>
    <w:p w14:paraId="619A2329" w14:textId="77777777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r w:rsidRPr="00251E37">
        <w:rPr>
          <w:rFonts w:ascii="Arial" w:hAnsi="Arial" w:cs="Arial"/>
        </w:rPr>
        <w:t>Seguimiento personalizado del progreso académico de cada estudiante</w:t>
      </w:r>
    </w:p>
    <w:p w14:paraId="7143BAFA" w14:textId="77777777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r w:rsidRPr="00251E37">
        <w:rPr>
          <w:rFonts w:ascii="Arial" w:hAnsi="Arial" w:cs="Arial"/>
        </w:rPr>
        <w:t>Test de estilos de aprendizaje (Kolb) con recomendaciones personalizadas</w:t>
      </w:r>
    </w:p>
    <w:p w14:paraId="4E68F5EA" w14:textId="77777777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r w:rsidRPr="00251E37">
        <w:rPr>
          <w:rFonts w:ascii="Arial" w:hAnsi="Arial" w:cs="Arial"/>
        </w:rPr>
        <w:t>Sistema de notificaciones automáticas para alertas académicas</w:t>
      </w:r>
    </w:p>
    <w:p w14:paraId="2BAEFDD5" w14:textId="77777777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51E37">
        <w:rPr>
          <w:rFonts w:ascii="Arial" w:hAnsi="Arial" w:cs="Arial"/>
        </w:rPr>
        <w:lastRenderedPageBreak/>
        <w:t>Dashboards</w:t>
      </w:r>
      <w:proofErr w:type="spellEnd"/>
      <w:r w:rsidRPr="00251E37">
        <w:rPr>
          <w:rFonts w:ascii="Arial" w:hAnsi="Arial" w:cs="Arial"/>
        </w:rPr>
        <w:t xml:space="preserve"> con métricas institucionales y personales</w:t>
      </w:r>
    </w:p>
    <w:p w14:paraId="734C9676" w14:textId="77777777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r w:rsidRPr="00251E37">
        <w:rPr>
          <w:rFonts w:ascii="Arial" w:hAnsi="Arial" w:cs="Arial"/>
        </w:rPr>
        <w:t>Reportes detallados por área, estudiante e institución</w:t>
      </w:r>
    </w:p>
    <w:p w14:paraId="5C353503" w14:textId="246FA9AD" w:rsidR="001418BE" w:rsidRPr="00251E37" w:rsidRDefault="001418BE" w:rsidP="001418BE">
      <w:pPr>
        <w:pStyle w:val="whitespace-normal"/>
        <w:numPr>
          <w:ilvl w:val="0"/>
          <w:numId w:val="19"/>
        </w:numPr>
        <w:rPr>
          <w:rFonts w:ascii="Arial" w:hAnsi="Arial" w:cs="Arial"/>
        </w:rPr>
      </w:pPr>
      <w:r w:rsidRPr="00251E37">
        <w:rPr>
          <w:rFonts w:ascii="Arial" w:hAnsi="Arial" w:cs="Arial"/>
        </w:rPr>
        <w:t>Gamificación con retos y rankings entre estudiantes</w:t>
      </w:r>
    </w:p>
    <w:p w14:paraId="5820DE00" w14:textId="77777777" w:rsidR="001418BE" w:rsidRPr="00251E37" w:rsidRDefault="001418BE" w:rsidP="001418BE">
      <w:pPr>
        <w:pStyle w:val="whitespace-normal"/>
        <w:ind w:left="360"/>
        <w:rPr>
          <w:rFonts w:ascii="Arial" w:hAnsi="Arial" w:cs="Arial"/>
        </w:rPr>
      </w:pPr>
    </w:p>
    <w:p w14:paraId="5A300120" w14:textId="0A1EFACE" w:rsidR="008C6F8E" w:rsidRPr="00251E37" w:rsidRDefault="008C6F8E" w:rsidP="001418BE">
      <w:pPr>
        <w:pStyle w:val="Ttulo1"/>
        <w:numPr>
          <w:ilvl w:val="0"/>
          <w:numId w:val="24"/>
        </w:numPr>
        <w:jc w:val="left"/>
        <w:rPr>
          <w:rFonts w:ascii="Arial" w:hAnsi="Arial"/>
          <w:sz w:val="24"/>
        </w:rPr>
      </w:pPr>
      <w:r w:rsidRPr="00251E37">
        <w:rPr>
          <w:rFonts w:ascii="Arial" w:hAnsi="Arial"/>
          <w:sz w:val="24"/>
        </w:rPr>
        <w:t>Requisitos Previos para usar el Sistema</w:t>
      </w:r>
      <w:bookmarkEnd w:id="1"/>
    </w:p>
    <w:p w14:paraId="1A99E9D6" w14:textId="77777777" w:rsidR="001418BE" w:rsidRPr="001418BE" w:rsidRDefault="001418BE" w:rsidP="001418BE">
      <w:pPr>
        <w:rPr>
          <w:rFonts w:ascii="Arial" w:hAnsi="Arial" w:cs="Arial"/>
          <w:b/>
          <w:bCs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Requerimientos de Hardware</w:t>
      </w:r>
    </w:p>
    <w:p w14:paraId="1DAC6F5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Para Panel Web Administrativo</w:t>
      </w:r>
    </w:p>
    <w:p w14:paraId="7B372F3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Requisitos mínimos:</w:t>
      </w:r>
    </w:p>
    <w:p w14:paraId="0F1B6B69" w14:textId="77777777" w:rsidR="001418BE" w:rsidRPr="001418BE" w:rsidRDefault="001418BE" w:rsidP="001418B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CPU: Procesador dual-</w:t>
      </w:r>
      <w:proofErr w:type="spellStart"/>
      <w:r w:rsidRPr="001418BE">
        <w:rPr>
          <w:rFonts w:ascii="Arial" w:hAnsi="Arial" w:cs="Arial"/>
          <w:sz w:val="24"/>
          <w:szCs w:val="24"/>
        </w:rPr>
        <w:t>core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de 2.0 GHz</w:t>
      </w:r>
    </w:p>
    <w:p w14:paraId="29F45C8F" w14:textId="77777777" w:rsidR="001418BE" w:rsidRPr="001418BE" w:rsidRDefault="001418BE" w:rsidP="001418B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RAM: 4 GB</w:t>
      </w:r>
    </w:p>
    <w:p w14:paraId="1E8FA362" w14:textId="77777777" w:rsidR="001418BE" w:rsidRPr="001418BE" w:rsidRDefault="001418BE" w:rsidP="001418B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Almacenamiento: 1 GB de espacio libre</w:t>
      </w:r>
    </w:p>
    <w:p w14:paraId="077B9A61" w14:textId="77777777" w:rsidR="001418BE" w:rsidRPr="001418BE" w:rsidRDefault="001418BE" w:rsidP="001418B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Conexión a Internet: Banda ancha estable con mínimo 5 Mbps</w:t>
      </w:r>
    </w:p>
    <w:p w14:paraId="2BDE426C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Requisitos recomendados:</w:t>
      </w:r>
    </w:p>
    <w:p w14:paraId="08A6F225" w14:textId="77777777" w:rsidR="001418BE" w:rsidRPr="001418BE" w:rsidRDefault="001418BE" w:rsidP="001418B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CPU: Procesador </w:t>
      </w:r>
      <w:proofErr w:type="spellStart"/>
      <w:r w:rsidRPr="001418BE">
        <w:rPr>
          <w:rFonts w:ascii="Arial" w:hAnsi="Arial" w:cs="Arial"/>
          <w:sz w:val="24"/>
          <w:szCs w:val="24"/>
        </w:rPr>
        <w:t>quad-core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de 2.5 GHz o superior</w:t>
      </w:r>
    </w:p>
    <w:p w14:paraId="07A41ECE" w14:textId="77777777" w:rsidR="001418BE" w:rsidRPr="001418BE" w:rsidRDefault="001418BE" w:rsidP="001418B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RAM: 8 GB o superior</w:t>
      </w:r>
    </w:p>
    <w:p w14:paraId="3E3E8281" w14:textId="77777777" w:rsidR="001418BE" w:rsidRPr="001418BE" w:rsidRDefault="001418BE" w:rsidP="001418B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Almacenamiento: 2 GB de espacio libre</w:t>
      </w:r>
    </w:p>
    <w:p w14:paraId="7F215524" w14:textId="77777777" w:rsidR="001418BE" w:rsidRPr="001418BE" w:rsidRDefault="001418BE" w:rsidP="001418B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Conexión a Internet: Banda ancha estable de 10 Mbps o superior</w:t>
      </w:r>
    </w:p>
    <w:p w14:paraId="3CCC54D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Para Aplicación Móvil</w:t>
      </w:r>
    </w:p>
    <w:p w14:paraId="05DEB0D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Android:</w:t>
      </w:r>
    </w:p>
    <w:p w14:paraId="4B320210" w14:textId="77777777" w:rsidR="001418BE" w:rsidRPr="001418BE" w:rsidRDefault="001418BE" w:rsidP="001418BE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Versión mínima: Android 5.0 (API 21)</w:t>
      </w:r>
    </w:p>
    <w:p w14:paraId="58860C3C" w14:textId="77777777" w:rsidR="001418BE" w:rsidRPr="001418BE" w:rsidRDefault="001418BE" w:rsidP="001418BE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RAM: 2 GB mínimo, 4 GB recomendado</w:t>
      </w:r>
    </w:p>
    <w:p w14:paraId="29902D45" w14:textId="77777777" w:rsidR="001418BE" w:rsidRPr="001418BE" w:rsidRDefault="001418BE" w:rsidP="001418BE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Almacenamiento: 500 MB de espacio libre</w:t>
      </w:r>
    </w:p>
    <w:p w14:paraId="1B2570E2" w14:textId="77777777" w:rsidR="001418BE" w:rsidRPr="001418BE" w:rsidRDefault="001418BE" w:rsidP="001418BE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Conexión: </w:t>
      </w:r>
      <w:proofErr w:type="spellStart"/>
      <w:r w:rsidRPr="001418BE">
        <w:rPr>
          <w:rFonts w:ascii="Arial" w:hAnsi="Arial" w:cs="Arial"/>
          <w:sz w:val="24"/>
          <w:szCs w:val="24"/>
        </w:rPr>
        <w:t>WiFi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o datos móviles estables</w:t>
      </w:r>
    </w:p>
    <w:p w14:paraId="06684627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iOS (si aplica):</w:t>
      </w:r>
    </w:p>
    <w:p w14:paraId="6957F48C" w14:textId="77777777" w:rsidR="001418BE" w:rsidRPr="001418BE" w:rsidRDefault="001418BE" w:rsidP="001418B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Versión mínima: iOS 13.0</w:t>
      </w:r>
    </w:p>
    <w:p w14:paraId="6E4D8968" w14:textId="77777777" w:rsidR="001418BE" w:rsidRPr="001418BE" w:rsidRDefault="001418BE" w:rsidP="001418B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Dispositivo: iPhone 6s o superior</w:t>
      </w:r>
    </w:p>
    <w:p w14:paraId="2F9D3FDC" w14:textId="77777777" w:rsidR="001418BE" w:rsidRPr="001418BE" w:rsidRDefault="001418BE" w:rsidP="001418B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RAM: 2 GB mínimo</w:t>
      </w:r>
    </w:p>
    <w:p w14:paraId="3EA7B61C" w14:textId="77777777" w:rsidR="001418BE" w:rsidRPr="001418BE" w:rsidRDefault="001418BE" w:rsidP="001418B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Almacenamiento: 500 MB de espacio libre</w:t>
      </w:r>
    </w:p>
    <w:p w14:paraId="43022C2F" w14:textId="77777777" w:rsidR="001418BE" w:rsidRPr="001418BE" w:rsidRDefault="001418BE" w:rsidP="001418BE">
      <w:pPr>
        <w:rPr>
          <w:rFonts w:ascii="Arial" w:hAnsi="Arial" w:cs="Arial"/>
          <w:b/>
          <w:bCs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Requerimientos de Software</w:t>
      </w:r>
    </w:p>
    <w:p w14:paraId="4565E303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Sistemas Operativos Compatibles</w:t>
      </w:r>
    </w:p>
    <w:p w14:paraId="70C2BF0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Para Panel Web:</w:t>
      </w:r>
    </w:p>
    <w:p w14:paraId="7A287B89" w14:textId="77777777" w:rsidR="001418BE" w:rsidRPr="001418BE" w:rsidRDefault="001418BE" w:rsidP="001418B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Windows 10 o superior</w:t>
      </w:r>
    </w:p>
    <w:p w14:paraId="7E1835EB" w14:textId="77777777" w:rsidR="001418BE" w:rsidRPr="001418BE" w:rsidRDefault="001418BE" w:rsidP="001418B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macOS 10.15 (Catalina) o superior</w:t>
      </w:r>
    </w:p>
    <w:p w14:paraId="01D98205" w14:textId="77777777" w:rsidR="001418BE" w:rsidRPr="001418BE" w:rsidRDefault="001418BE" w:rsidP="001418B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Ubuntu 20.04 o distribuciones Linux equivalentes</w:t>
      </w:r>
    </w:p>
    <w:p w14:paraId="105DA0D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Para Aplicación Móvil:</w:t>
      </w:r>
    </w:p>
    <w:p w14:paraId="72F0BD63" w14:textId="77777777" w:rsidR="001418BE" w:rsidRPr="001418BE" w:rsidRDefault="001418BE" w:rsidP="001418BE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Android 5.0 (API 21) o superior</w:t>
      </w:r>
    </w:p>
    <w:p w14:paraId="189E68EB" w14:textId="77777777" w:rsidR="001418BE" w:rsidRPr="001418BE" w:rsidRDefault="001418BE" w:rsidP="001418BE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iOS 13.0 o superior (si aplica)</w:t>
      </w:r>
    </w:p>
    <w:p w14:paraId="102BACD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Navegadores Compatibles (Panel Web)</w:t>
      </w:r>
    </w:p>
    <w:p w14:paraId="76930AD9" w14:textId="77777777" w:rsidR="001418BE" w:rsidRPr="001418BE" w:rsidRDefault="001418BE" w:rsidP="001418BE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Google Chrome: Versión 100 o superior (Recomendado)</w:t>
      </w:r>
    </w:p>
    <w:p w14:paraId="02141701" w14:textId="77777777" w:rsidR="001418BE" w:rsidRPr="001418BE" w:rsidRDefault="001418BE" w:rsidP="001418BE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Mozilla Firefox: Versión 95 o superior</w:t>
      </w:r>
    </w:p>
    <w:p w14:paraId="57C331B1" w14:textId="77777777" w:rsidR="001418BE" w:rsidRPr="001418BE" w:rsidRDefault="001418BE" w:rsidP="001418BE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Microsoft Edge: Versión 100 o superior</w:t>
      </w:r>
    </w:p>
    <w:p w14:paraId="76563335" w14:textId="77777777" w:rsidR="001418BE" w:rsidRPr="001418BE" w:rsidRDefault="001418BE" w:rsidP="001418BE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Safari: Versión 15 o superior (macOS)</w:t>
      </w:r>
    </w:p>
    <w:p w14:paraId="63F77C47" w14:textId="77777777" w:rsidR="001418BE" w:rsidRPr="001418BE" w:rsidRDefault="001418BE" w:rsidP="001418BE">
      <w:pPr>
        <w:rPr>
          <w:rFonts w:ascii="Arial" w:hAnsi="Arial" w:cs="Arial"/>
          <w:b/>
          <w:bCs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Links de Acceso al Sistema</w:t>
      </w:r>
    </w:p>
    <w:p w14:paraId="28678BB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Panel Web Administrativo</w:t>
      </w:r>
    </w:p>
    <w:p w14:paraId="276859E7" w14:textId="77777777" w:rsidR="001418BE" w:rsidRPr="001418BE" w:rsidRDefault="001418BE" w:rsidP="001418BE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URL de Producción: Por especificar</w:t>
      </w:r>
    </w:p>
    <w:p w14:paraId="694DCC01" w14:textId="77777777" w:rsidR="001418BE" w:rsidRPr="001418BE" w:rsidRDefault="001418BE" w:rsidP="001418BE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URL de Desarrollo/Pruebas: Por especificar</w:t>
      </w:r>
    </w:p>
    <w:p w14:paraId="6898417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Aplicación Móvil</w:t>
      </w:r>
    </w:p>
    <w:p w14:paraId="3413684A" w14:textId="77777777" w:rsidR="001418BE" w:rsidRPr="001418BE" w:rsidRDefault="001418BE" w:rsidP="001418BE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 xml:space="preserve">Android: </w:t>
      </w:r>
      <w:proofErr w:type="gramStart"/>
      <w:r w:rsidRPr="001418BE">
        <w:rPr>
          <w:rFonts w:ascii="Arial" w:hAnsi="Arial" w:cs="Arial"/>
          <w:sz w:val="24"/>
          <w:szCs w:val="24"/>
        </w:rPr>
        <w:t>Link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Google Play Store (por especificar)</w:t>
      </w:r>
    </w:p>
    <w:p w14:paraId="6794A95C" w14:textId="77777777" w:rsidR="001418BE" w:rsidRPr="001418BE" w:rsidRDefault="001418BE" w:rsidP="001418BE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iOS: </w:t>
      </w:r>
      <w:proofErr w:type="gramStart"/>
      <w:r w:rsidRPr="001418BE">
        <w:rPr>
          <w:rFonts w:ascii="Arial" w:hAnsi="Arial" w:cs="Arial"/>
          <w:sz w:val="24"/>
          <w:szCs w:val="24"/>
        </w:rPr>
        <w:t>Link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App Store (por especificar, si aplica)</w:t>
      </w:r>
    </w:p>
    <w:p w14:paraId="4D321D64" w14:textId="77777777" w:rsidR="001418BE" w:rsidRPr="001418BE" w:rsidRDefault="001418BE" w:rsidP="001418BE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APK Directo: </w:t>
      </w:r>
      <w:proofErr w:type="gramStart"/>
      <w:r w:rsidRPr="001418BE">
        <w:rPr>
          <w:rFonts w:ascii="Arial" w:hAnsi="Arial" w:cs="Arial"/>
          <w:sz w:val="24"/>
          <w:szCs w:val="24"/>
        </w:rPr>
        <w:t>Link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descarga directa (por especificar, si aplica)</w:t>
      </w:r>
    </w:p>
    <w:p w14:paraId="169E5F8B" w14:textId="77777777" w:rsidR="001418BE" w:rsidRPr="001418BE" w:rsidRDefault="001418BE" w:rsidP="001418BE">
      <w:pPr>
        <w:rPr>
          <w:rFonts w:ascii="Arial" w:hAnsi="Arial" w:cs="Arial"/>
          <w:b/>
          <w:bCs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Permisos Según Rol de Usuario</w:t>
      </w:r>
    </w:p>
    <w:p w14:paraId="54C425A5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Administrador (Panel Web)</w:t>
      </w:r>
    </w:p>
    <w:p w14:paraId="03E5161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Permisos completos:</w:t>
      </w:r>
    </w:p>
    <w:p w14:paraId="068D4075" w14:textId="77777777" w:rsidR="001418BE" w:rsidRPr="001418BE" w:rsidRDefault="001418BE" w:rsidP="001418BE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Acceso completo al panel administrativo</w:t>
      </w:r>
    </w:p>
    <w:p w14:paraId="73EE82A5" w14:textId="77777777" w:rsidR="001418BE" w:rsidRPr="001418BE" w:rsidRDefault="001418BE" w:rsidP="001418BE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Gestión de estudiantes (crear, editar, eliminar)</w:t>
      </w:r>
    </w:p>
    <w:p w14:paraId="2016F259" w14:textId="77777777" w:rsidR="001418BE" w:rsidRPr="001418BE" w:rsidRDefault="001418BE" w:rsidP="001418BE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Visualización de métricas y reportes institucionales</w:t>
      </w:r>
    </w:p>
    <w:p w14:paraId="2B5C044B" w14:textId="77777777" w:rsidR="001418BE" w:rsidRPr="001418BE" w:rsidRDefault="001418BE" w:rsidP="001418BE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Envío de notificaciones </w:t>
      </w:r>
      <w:proofErr w:type="spellStart"/>
      <w:r w:rsidRPr="001418BE">
        <w:rPr>
          <w:rFonts w:ascii="Arial" w:hAnsi="Arial" w:cs="Arial"/>
          <w:sz w:val="24"/>
          <w:szCs w:val="24"/>
        </w:rPr>
        <w:t>push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a estudiantes</w:t>
      </w:r>
    </w:p>
    <w:p w14:paraId="041D816C" w14:textId="77777777" w:rsidR="001418BE" w:rsidRPr="001418BE" w:rsidRDefault="001418BE" w:rsidP="001418BE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Configuración del sistema</w:t>
      </w:r>
    </w:p>
    <w:p w14:paraId="7AFACD58" w14:textId="77777777" w:rsidR="001418BE" w:rsidRPr="001418BE" w:rsidRDefault="001418BE" w:rsidP="001418BE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Gestión de otros administradores</w:t>
      </w:r>
    </w:p>
    <w:p w14:paraId="02A4A34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Coordinador Académico (Panel Web)</w:t>
      </w:r>
    </w:p>
    <w:p w14:paraId="0117B8E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Permisos limitados:</w:t>
      </w:r>
    </w:p>
    <w:p w14:paraId="061C2F11" w14:textId="77777777" w:rsidR="001418BE" w:rsidRPr="001418BE" w:rsidRDefault="001418BE" w:rsidP="001418BE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Acceso a reportes y métricas de su institución</w:t>
      </w:r>
    </w:p>
    <w:p w14:paraId="02464071" w14:textId="77777777" w:rsidR="001418BE" w:rsidRPr="001418BE" w:rsidRDefault="001418BE" w:rsidP="001418BE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Visualización del progreso de estudiantes</w:t>
      </w:r>
    </w:p>
    <w:p w14:paraId="5C22E847" w14:textId="77777777" w:rsidR="001418BE" w:rsidRPr="001418BE" w:rsidRDefault="001418BE" w:rsidP="001418BE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Envío de notificaciones a estudiantes de su institución</w:t>
      </w:r>
    </w:p>
    <w:p w14:paraId="4235C4CB" w14:textId="77777777" w:rsidR="001418BE" w:rsidRPr="001418BE" w:rsidRDefault="001418BE" w:rsidP="001418BE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Exportación de reportes</w:t>
      </w:r>
    </w:p>
    <w:p w14:paraId="23CB6A0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Estudiante (Aplicación Móvil)</w:t>
      </w:r>
    </w:p>
    <w:p w14:paraId="4DAE5C10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Permisos básicos:</w:t>
      </w:r>
    </w:p>
    <w:p w14:paraId="350EB864" w14:textId="77777777" w:rsidR="001418BE" w:rsidRPr="001418BE" w:rsidRDefault="001418BE" w:rsidP="001418B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Realización de sesiones de estudio</w:t>
      </w:r>
    </w:p>
    <w:p w14:paraId="10C4A15C" w14:textId="77777777" w:rsidR="001418BE" w:rsidRPr="001418BE" w:rsidRDefault="001418BE" w:rsidP="001418B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Acceso </w:t>
      </w:r>
      <w:proofErr w:type="gramStart"/>
      <w:r w:rsidRPr="001418BE">
        <w:rPr>
          <w:rFonts w:ascii="Arial" w:hAnsi="Arial" w:cs="Arial"/>
          <w:sz w:val="24"/>
          <w:szCs w:val="24"/>
        </w:rPr>
        <w:t>al test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Kolb</w:t>
      </w:r>
    </w:p>
    <w:p w14:paraId="626EEF68" w14:textId="77777777" w:rsidR="001418BE" w:rsidRPr="001418BE" w:rsidRDefault="001418BE" w:rsidP="001418B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Participación en retos y competencias</w:t>
      </w:r>
    </w:p>
    <w:p w14:paraId="54E35055" w14:textId="77777777" w:rsidR="001418BE" w:rsidRPr="001418BE" w:rsidRDefault="001418BE" w:rsidP="001418B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Consulta de progreso personal y rankings</w:t>
      </w:r>
    </w:p>
    <w:p w14:paraId="2F8DA7C5" w14:textId="77777777" w:rsidR="001418BE" w:rsidRPr="001418BE" w:rsidRDefault="001418BE" w:rsidP="001418B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Recepción de notificaciones </w:t>
      </w:r>
      <w:proofErr w:type="spellStart"/>
      <w:r w:rsidRPr="001418BE">
        <w:rPr>
          <w:rFonts w:ascii="Arial" w:hAnsi="Arial" w:cs="Arial"/>
          <w:sz w:val="24"/>
          <w:szCs w:val="24"/>
        </w:rPr>
        <w:t>push</w:t>
      </w:r>
      <w:proofErr w:type="spellEnd"/>
    </w:p>
    <w:p w14:paraId="6869F0B4" w14:textId="77777777" w:rsidR="001418BE" w:rsidRPr="001418BE" w:rsidRDefault="001418BE" w:rsidP="001418B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Edición de perfil personal</w:t>
      </w:r>
    </w:p>
    <w:p w14:paraId="3F5089E2" w14:textId="77777777" w:rsidR="001418BE" w:rsidRPr="00251E37" w:rsidRDefault="001418BE" w:rsidP="001418BE">
      <w:pPr>
        <w:rPr>
          <w:rFonts w:ascii="Arial" w:hAnsi="Arial" w:cs="Arial"/>
          <w:sz w:val="24"/>
          <w:szCs w:val="24"/>
        </w:rPr>
      </w:pPr>
    </w:p>
    <w:p w14:paraId="4E90482C" w14:textId="212E337F" w:rsidR="008C6F8E" w:rsidRPr="00251E37" w:rsidRDefault="008C6F8E" w:rsidP="001418BE">
      <w:pPr>
        <w:pStyle w:val="Ttulo1"/>
        <w:numPr>
          <w:ilvl w:val="0"/>
          <w:numId w:val="24"/>
        </w:numPr>
        <w:jc w:val="left"/>
        <w:rPr>
          <w:rFonts w:ascii="Arial" w:hAnsi="Arial"/>
          <w:sz w:val="24"/>
        </w:rPr>
      </w:pPr>
      <w:bookmarkStart w:id="2" w:name="_Toc189205637"/>
      <w:r w:rsidRPr="00251E37">
        <w:rPr>
          <w:rFonts w:ascii="Arial" w:hAnsi="Arial"/>
          <w:sz w:val="24"/>
        </w:rPr>
        <w:t>Instalación y Configuración</w:t>
      </w:r>
      <w:bookmarkEnd w:id="2"/>
    </w:p>
    <w:p w14:paraId="295DA1AE" w14:textId="0CD271FB" w:rsidR="00C63E9D" w:rsidRPr="00251E37" w:rsidRDefault="00C63E9D" w:rsidP="00C63E9D">
      <w:pPr>
        <w:jc w:val="both"/>
        <w:rPr>
          <w:rFonts w:ascii="Arial" w:hAnsi="Arial" w:cs="Arial"/>
          <w:bCs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</w:pPr>
      <w:r w:rsidRPr="00251E37">
        <w:rPr>
          <w:rFonts w:ascii="Arial" w:hAnsi="Arial" w:cs="Arial"/>
          <w:bCs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 xml:space="preserve">Proceso de instalación y configuración </w:t>
      </w:r>
      <w:r w:rsidR="002823E5" w:rsidRPr="00251E37">
        <w:rPr>
          <w:rFonts w:ascii="Arial" w:hAnsi="Arial" w:cs="Arial"/>
          <w:bCs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  <w:t xml:space="preserve">de Software </w:t>
      </w:r>
    </w:p>
    <w:p w14:paraId="57F1A56E" w14:textId="2F079767" w:rsidR="008C6F8E" w:rsidRPr="00251E37" w:rsidRDefault="008C6F8E" w:rsidP="001418BE">
      <w:pPr>
        <w:pStyle w:val="Ttulo1"/>
        <w:numPr>
          <w:ilvl w:val="0"/>
          <w:numId w:val="24"/>
        </w:numPr>
        <w:jc w:val="left"/>
        <w:rPr>
          <w:rFonts w:ascii="Arial" w:hAnsi="Arial"/>
          <w:sz w:val="24"/>
        </w:rPr>
      </w:pPr>
      <w:bookmarkStart w:id="3" w:name="_Toc189205638"/>
      <w:r w:rsidRPr="00251E37">
        <w:rPr>
          <w:rFonts w:ascii="Arial" w:hAnsi="Arial"/>
          <w:sz w:val="24"/>
        </w:rPr>
        <w:t>Funcionalidades</w:t>
      </w:r>
      <w:bookmarkEnd w:id="3"/>
    </w:p>
    <w:p w14:paraId="33B11387" w14:textId="77777777" w:rsidR="001418BE" w:rsidRPr="001418BE" w:rsidRDefault="001418BE" w:rsidP="001418BE">
      <w:pPr>
        <w:rPr>
          <w:rFonts w:ascii="Arial" w:hAnsi="Arial" w:cs="Arial"/>
          <w:b/>
          <w:bCs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Panel Web Administrativo</w:t>
      </w:r>
    </w:p>
    <w:p w14:paraId="2B46E03C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Autenticación y Acceso</w:t>
      </w:r>
    </w:p>
    <w:p w14:paraId="59152E7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Iniciar Sesión:</w:t>
      </w:r>
    </w:p>
    <w:p w14:paraId="1CA589AB" w14:textId="77777777" w:rsidR="001418BE" w:rsidRPr="001418BE" w:rsidRDefault="001418BE" w:rsidP="001418BE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Ingresar a la URL del panel</w:t>
      </w:r>
    </w:p>
    <w:p w14:paraId="159F1C32" w14:textId="77777777" w:rsidR="001418BE" w:rsidRPr="001418BE" w:rsidRDefault="001418BE" w:rsidP="001418BE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Introducir email en el campo correspondiente</w:t>
      </w:r>
    </w:p>
    <w:p w14:paraId="1409710D" w14:textId="77777777" w:rsidR="001418BE" w:rsidRPr="001418BE" w:rsidRDefault="001418BE" w:rsidP="001418BE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Introducir contraseña en el campo de contraseña</w:t>
      </w:r>
    </w:p>
    <w:p w14:paraId="4942ACC1" w14:textId="77777777" w:rsidR="001418BE" w:rsidRPr="001418BE" w:rsidRDefault="001418BE" w:rsidP="001418BE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botón "Iniciar Sesión"</w:t>
      </w:r>
    </w:p>
    <w:p w14:paraId="1DEA4853" w14:textId="77777777" w:rsidR="001418BE" w:rsidRPr="001418BE" w:rsidRDefault="001418BE" w:rsidP="001418BE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El sistema redirige al </w:t>
      </w: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principal</w:t>
      </w:r>
    </w:p>
    <w:p w14:paraId="3FE55452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Rol requerido: Administrador o Coordinador Académico</w:t>
      </w:r>
    </w:p>
    <w:p w14:paraId="5BE0A22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Recuperar Contraseña:</w:t>
      </w:r>
    </w:p>
    <w:p w14:paraId="53B9C69A" w14:textId="77777777" w:rsidR="001418BE" w:rsidRPr="001418BE" w:rsidRDefault="001418BE" w:rsidP="001418BE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En pantalla de </w:t>
      </w:r>
      <w:proofErr w:type="spellStart"/>
      <w:r w:rsidRPr="001418BE">
        <w:rPr>
          <w:rFonts w:ascii="Arial" w:hAnsi="Arial" w:cs="Arial"/>
          <w:sz w:val="24"/>
          <w:szCs w:val="24"/>
        </w:rPr>
        <w:t>login</w:t>
      </w:r>
      <w:proofErr w:type="spellEnd"/>
      <w:r w:rsidRPr="001418BE">
        <w:rPr>
          <w:rFonts w:ascii="Arial" w:hAnsi="Arial" w:cs="Arial"/>
          <w:sz w:val="24"/>
          <w:szCs w:val="24"/>
        </w:rPr>
        <w:t>, hacer clic en "¿Olvidaste tu contraseña?"</w:t>
      </w:r>
    </w:p>
    <w:p w14:paraId="1904D545" w14:textId="77777777" w:rsidR="001418BE" w:rsidRPr="001418BE" w:rsidRDefault="001418BE" w:rsidP="001418BE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Introducir email registrado en el sistema</w:t>
      </w:r>
    </w:p>
    <w:p w14:paraId="69766AF1" w14:textId="77777777" w:rsidR="001418BE" w:rsidRPr="001418BE" w:rsidRDefault="001418BE" w:rsidP="001418BE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"Enviar" para recibir email de recuperación</w:t>
      </w:r>
    </w:p>
    <w:p w14:paraId="7EF18633" w14:textId="77777777" w:rsidR="001418BE" w:rsidRPr="001418BE" w:rsidRDefault="001418BE" w:rsidP="001418BE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bandeja de entrada y seguir instrucciones del correo</w:t>
      </w:r>
    </w:p>
    <w:p w14:paraId="12B64CE3" w14:textId="77777777" w:rsidR="001418BE" w:rsidRPr="001418BE" w:rsidRDefault="001418BE" w:rsidP="001418BE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Crear nueva contraseña siguiendo el enlace recibido</w:t>
      </w:r>
    </w:p>
    <w:p w14:paraId="76B06BC4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proofErr w:type="spellStart"/>
      <w:r w:rsidRPr="001418BE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b/>
          <w:bCs/>
          <w:sz w:val="24"/>
          <w:szCs w:val="24"/>
        </w:rPr>
        <w:t xml:space="preserve"> Principal</w:t>
      </w:r>
    </w:p>
    <w:p w14:paraId="69232D1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Visualización de Métricas Generales:</w:t>
      </w:r>
    </w:p>
    <w:p w14:paraId="0585EB55" w14:textId="77777777" w:rsidR="001418BE" w:rsidRPr="001418BE" w:rsidRDefault="001418BE" w:rsidP="001418BE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Acceder al </w:t>
      </w: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(pantalla principal tras </w:t>
      </w:r>
      <w:proofErr w:type="spellStart"/>
      <w:r w:rsidRPr="001418BE">
        <w:rPr>
          <w:rFonts w:ascii="Arial" w:hAnsi="Arial" w:cs="Arial"/>
          <w:sz w:val="24"/>
          <w:szCs w:val="24"/>
        </w:rPr>
        <w:t>login</w:t>
      </w:r>
      <w:proofErr w:type="spellEnd"/>
      <w:r w:rsidRPr="001418BE">
        <w:rPr>
          <w:rFonts w:ascii="Arial" w:hAnsi="Arial" w:cs="Arial"/>
          <w:sz w:val="24"/>
          <w:szCs w:val="24"/>
        </w:rPr>
        <w:t>)</w:t>
      </w:r>
    </w:p>
    <w:p w14:paraId="7DA1C7C9" w14:textId="77777777" w:rsidR="001418BE" w:rsidRPr="001418BE" w:rsidRDefault="001418BE" w:rsidP="001418BE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</w:t>
      </w:r>
      <w:proofErr w:type="spellStart"/>
      <w:r w:rsidRPr="001418BE">
        <w:rPr>
          <w:rFonts w:ascii="Arial" w:hAnsi="Arial" w:cs="Arial"/>
          <w:sz w:val="24"/>
          <w:szCs w:val="24"/>
        </w:rPr>
        <w:t>cards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de métricas: </w:t>
      </w:r>
    </w:p>
    <w:p w14:paraId="427A54CB" w14:textId="77777777" w:rsidR="001418BE" w:rsidRPr="001418BE" w:rsidRDefault="001418BE" w:rsidP="001418BE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proofErr w:type="gramStart"/>
      <w:r w:rsidRPr="001418BE">
        <w:rPr>
          <w:rFonts w:ascii="Arial" w:hAnsi="Arial" w:cs="Arial"/>
          <w:sz w:val="24"/>
          <w:szCs w:val="24"/>
        </w:rPr>
        <w:t>Total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estudiantes activos</w:t>
      </w:r>
    </w:p>
    <w:p w14:paraId="6A13C370" w14:textId="77777777" w:rsidR="001418BE" w:rsidRPr="001418BE" w:rsidRDefault="001418BE" w:rsidP="001418BE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Sesiones completadas hoy/semana</w:t>
      </w:r>
    </w:p>
    <w:p w14:paraId="133D9BC6" w14:textId="77777777" w:rsidR="001418BE" w:rsidRPr="001418BE" w:rsidRDefault="001418BE" w:rsidP="001418BE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Promedio de rendimiento institucional</w:t>
      </w:r>
    </w:p>
    <w:p w14:paraId="3D8DA69D" w14:textId="77777777" w:rsidR="001418BE" w:rsidRPr="001418BE" w:rsidRDefault="001418BE" w:rsidP="001418BE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Alertas académicas pendientes</w:t>
      </w:r>
    </w:p>
    <w:p w14:paraId="7E3DAAE6" w14:textId="77777777" w:rsidR="001418BE" w:rsidRPr="001418BE" w:rsidRDefault="001418BE" w:rsidP="001418BE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Interpretar gráficos de rendimiento por área ICFES</w:t>
      </w:r>
    </w:p>
    <w:p w14:paraId="1ED23FE7" w14:textId="77777777" w:rsidR="001418BE" w:rsidRPr="001418BE" w:rsidRDefault="001418BE" w:rsidP="001418BE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lista de alertas recientes en panel lateral</w:t>
      </w:r>
    </w:p>
    <w:p w14:paraId="02EA4E9F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Información mostrada:</w:t>
      </w:r>
    </w:p>
    <w:p w14:paraId="71D6EB19" w14:textId="77777777" w:rsidR="001418BE" w:rsidRPr="001418BE" w:rsidRDefault="001418BE" w:rsidP="001418BE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Estadísticas en tiempo real</w:t>
      </w:r>
    </w:p>
    <w:p w14:paraId="5D0606E8" w14:textId="77777777" w:rsidR="001418BE" w:rsidRPr="001418BE" w:rsidRDefault="001418BE" w:rsidP="001418BE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Gráficos interactivos por área</w:t>
      </w:r>
    </w:p>
    <w:p w14:paraId="4B43E78B" w14:textId="77777777" w:rsidR="001418BE" w:rsidRPr="001418BE" w:rsidRDefault="001418BE" w:rsidP="001418BE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proofErr w:type="gramStart"/>
      <w:r w:rsidRPr="001418BE">
        <w:rPr>
          <w:rFonts w:ascii="Arial" w:hAnsi="Arial" w:cs="Arial"/>
          <w:sz w:val="24"/>
          <w:szCs w:val="24"/>
        </w:rPr>
        <w:t>Comparativas temporales</w:t>
      </w:r>
      <w:proofErr w:type="gramEnd"/>
    </w:p>
    <w:p w14:paraId="0716A39B" w14:textId="77777777" w:rsidR="001418BE" w:rsidRPr="001418BE" w:rsidRDefault="001418BE" w:rsidP="001418BE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Estudiantes destacados y en riesgo</w:t>
      </w:r>
    </w:p>
    <w:p w14:paraId="0A8F1833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Filtros y Períodos de Tiempo:</w:t>
      </w:r>
    </w:p>
    <w:p w14:paraId="2EA01A6B" w14:textId="77777777" w:rsidR="001418BE" w:rsidRPr="001418BE" w:rsidRDefault="001418BE" w:rsidP="001418BE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filtro temporal (hoy, semana, mes, trimestre, personalizado)</w:t>
      </w:r>
    </w:p>
    <w:p w14:paraId="4F22560F" w14:textId="77777777" w:rsidR="001418BE" w:rsidRPr="001418BE" w:rsidRDefault="001418BE" w:rsidP="001418BE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Aplicar filtros por institución (si administra múltiples)</w:t>
      </w:r>
    </w:p>
    <w:p w14:paraId="734C5975" w14:textId="77777777" w:rsidR="001418BE" w:rsidRPr="001418BE" w:rsidRDefault="001418BE" w:rsidP="001418BE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Exportar datos usando botón "Exportar Reporte"</w:t>
      </w:r>
    </w:p>
    <w:p w14:paraId="5310DFC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Gestión de Estudiantes</w:t>
      </w:r>
    </w:p>
    <w:p w14:paraId="4966B6E1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Listar Estudiantes:</w:t>
      </w:r>
    </w:p>
    <w:p w14:paraId="0482B5CD" w14:textId="77777777" w:rsidR="001418BE" w:rsidRPr="001418BE" w:rsidRDefault="001418BE" w:rsidP="001418BE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"Estudiantes" en el menú lateral</w:t>
      </w:r>
    </w:p>
    <w:p w14:paraId="258527B5" w14:textId="77777777" w:rsidR="001418BE" w:rsidRPr="001418BE" w:rsidRDefault="001418BE" w:rsidP="001418BE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Visualizar tabla completa de estudiantes registrados</w:t>
      </w:r>
    </w:p>
    <w:p w14:paraId="00510102" w14:textId="77777777" w:rsidR="001418BE" w:rsidRPr="001418BE" w:rsidRDefault="001418BE" w:rsidP="001418BE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Utilizar barra de búsqueda para localizar estudiante específico</w:t>
      </w:r>
    </w:p>
    <w:p w14:paraId="3EA04A52" w14:textId="77777777" w:rsidR="001418BE" w:rsidRPr="001418BE" w:rsidRDefault="001418BE" w:rsidP="001418BE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 xml:space="preserve">Aplicar filtros avanzados: </w:t>
      </w:r>
    </w:p>
    <w:p w14:paraId="26500628" w14:textId="77777777" w:rsidR="001418BE" w:rsidRPr="001418BE" w:rsidRDefault="001418BE" w:rsidP="001418BE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institución</w:t>
      </w:r>
    </w:p>
    <w:p w14:paraId="6708F0A4" w14:textId="77777777" w:rsidR="001418BE" w:rsidRPr="001418BE" w:rsidRDefault="001418BE" w:rsidP="001418BE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rendimiento (alto, medio, bajo)</w:t>
      </w:r>
    </w:p>
    <w:p w14:paraId="5D04A1B0" w14:textId="77777777" w:rsidR="001418BE" w:rsidRPr="001418BE" w:rsidRDefault="001418BE" w:rsidP="001418BE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área débil identificada</w:t>
      </w:r>
    </w:p>
    <w:p w14:paraId="15BBBC2D" w14:textId="77777777" w:rsidR="001418BE" w:rsidRPr="001418BE" w:rsidRDefault="001418BE" w:rsidP="001418BE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estado (activo, inactivo)</w:t>
      </w:r>
    </w:p>
    <w:p w14:paraId="5E2EB8A7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Información mostrada por estudiante:</w:t>
      </w:r>
    </w:p>
    <w:p w14:paraId="416EC23F" w14:textId="77777777" w:rsidR="001418BE" w:rsidRPr="001418BE" w:rsidRDefault="001418BE" w:rsidP="001418BE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Nombre completo y email</w:t>
      </w:r>
    </w:p>
    <w:p w14:paraId="511ED416" w14:textId="77777777" w:rsidR="001418BE" w:rsidRPr="001418BE" w:rsidRDefault="001418BE" w:rsidP="001418BE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Institución académica</w:t>
      </w:r>
    </w:p>
    <w:p w14:paraId="26BB2ABB" w14:textId="77777777" w:rsidR="001418BE" w:rsidRPr="001418BE" w:rsidRDefault="001418BE" w:rsidP="001418BE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Última actividad</w:t>
      </w:r>
    </w:p>
    <w:p w14:paraId="7563207F" w14:textId="77777777" w:rsidR="001418BE" w:rsidRPr="001418BE" w:rsidRDefault="001418BE" w:rsidP="001418BE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Promedio general</w:t>
      </w:r>
    </w:p>
    <w:p w14:paraId="76E29CCC" w14:textId="77777777" w:rsidR="001418BE" w:rsidRPr="001418BE" w:rsidRDefault="001418BE" w:rsidP="001418BE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Área más débil</w:t>
      </w:r>
    </w:p>
    <w:p w14:paraId="6EA63744" w14:textId="77777777" w:rsidR="001418BE" w:rsidRPr="001418BE" w:rsidRDefault="001418BE" w:rsidP="001418BE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Estado de cuenta</w:t>
      </w:r>
    </w:p>
    <w:p w14:paraId="79A320F6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Crear Nuevo Estudiante:</w:t>
      </w:r>
    </w:p>
    <w:p w14:paraId="023487EA" w14:textId="77777777" w:rsidR="001418BE" w:rsidRPr="001418BE" w:rsidRDefault="001418BE" w:rsidP="001418BE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botón "+ Nuevo Estudiante"</w:t>
      </w:r>
    </w:p>
    <w:p w14:paraId="344EC9F1" w14:textId="77777777" w:rsidR="001418BE" w:rsidRPr="001418BE" w:rsidRDefault="001418BE" w:rsidP="001418BE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Completar formulario: </w:t>
      </w:r>
    </w:p>
    <w:p w14:paraId="4DA5E34A" w14:textId="77777777" w:rsidR="001418BE" w:rsidRPr="001418BE" w:rsidRDefault="001418BE" w:rsidP="001418BE">
      <w:pPr>
        <w:numPr>
          <w:ilvl w:val="1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Nombre completo</w:t>
      </w:r>
    </w:p>
    <w:p w14:paraId="700D7C53" w14:textId="77777777" w:rsidR="001418BE" w:rsidRPr="001418BE" w:rsidRDefault="001418BE" w:rsidP="001418BE">
      <w:pPr>
        <w:numPr>
          <w:ilvl w:val="1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Email (único en el sistema)</w:t>
      </w:r>
    </w:p>
    <w:p w14:paraId="50677250" w14:textId="77777777" w:rsidR="001418BE" w:rsidRPr="001418BE" w:rsidRDefault="001418BE" w:rsidP="001418BE">
      <w:pPr>
        <w:numPr>
          <w:ilvl w:val="1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Institución académica</w:t>
      </w:r>
    </w:p>
    <w:p w14:paraId="2B995223" w14:textId="77777777" w:rsidR="001418BE" w:rsidRPr="001418BE" w:rsidRDefault="001418BE" w:rsidP="001418BE">
      <w:pPr>
        <w:numPr>
          <w:ilvl w:val="1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Contraseña temporal</w:t>
      </w:r>
    </w:p>
    <w:p w14:paraId="33F0D1D9" w14:textId="77777777" w:rsidR="001418BE" w:rsidRPr="001418BE" w:rsidRDefault="001418BE" w:rsidP="001418BE">
      <w:pPr>
        <w:numPr>
          <w:ilvl w:val="1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Información adicional (opcional)</w:t>
      </w:r>
    </w:p>
    <w:p w14:paraId="38AF3019" w14:textId="77777777" w:rsidR="001418BE" w:rsidRPr="001418BE" w:rsidRDefault="001418BE" w:rsidP="001418BE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"Guardar" para crear cuenta</w:t>
      </w:r>
    </w:p>
    <w:p w14:paraId="33D506C0" w14:textId="77777777" w:rsidR="001418BE" w:rsidRPr="001418BE" w:rsidRDefault="001418BE" w:rsidP="001418BE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El sistema envía email de bienvenida automático</w:t>
      </w:r>
    </w:p>
    <w:p w14:paraId="0E70BB29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Rol requerido: Administrador</w:t>
      </w:r>
    </w:p>
    <w:p w14:paraId="15C8CB5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Ver Perfil Detallado de Estudiante:</w:t>
      </w:r>
    </w:p>
    <w:p w14:paraId="532DB254" w14:textId="77777777" w:rsidR="001418BE" w:rsidRPr="001418BE" w:rsidRDefault="001418BE" w:rsidP="001418BE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Hacer clic en nombre del estudiante en la tabla</w:t>
      </w:r>
    </w:p>
    <w:p w14:paraId="1B1F25AC" w14:textId="77777777" w:rsidR="001418BE" w:rsidRPr="001418BE" w:rsidRDefault="001418BE" w:rsidP="001418BE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información completa: </w:t>
      </w:r>
    </w:p>
    <w:p w14:paraId="14F4F335" w14:textId="77777777" w:rsidR="001418BE" w:rsidRPr="001418BE" w:rsidRDefault="001418BE" w:rsidP="001418BE">
      <w:pPr>
        <w:numPr>
          <w:ilvl w:val="1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Datos personales y académicos</w:t>
      </w:r>
    </w:p>
    <w:p w14:paraId="1422E2D1" w14:textId="77777777" w:rsidR="001418BE" w:rsidRPr="001418BE" w:rsidRDefault="001418BE" w:rsidP="001418BE">
      <w:pPr>
        <w:numPr>
          <w:ilvl w:val="1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Historial de sesiones completadas</w:t>
      </w:r>
    </w:p>
    <w:p w14:paraId="196425FF" w14:textId="77777777" w:rsidR="001418BE" w:rsidRPr="001418BE" w:rsidRDefault="001418BE" w:rsidP="001418BE">
      <w:pPr>
        <w:numPr>
          <w:ilvl w:val="1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Gráficos de progreso por área ICFES</w:t>
      </w:r>
    </w:p>
    <w:p w14:paraId="321278B6" w14:textId="77777777" w:rsidR="001418BE" w:rsidRPr="001418BE" w:rsidRDefault="001418BE" w:rsidP="001418BE">
      <w:pPr>
        <w:numPr>
          <w:ilvl w:val="1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Resultado </w:t>
      </w:r>
      <w:proofErr w:type="gramStart"/>
      <w:r w:rsidRPr="001418BE">
        <w:rPr>
          <w:rFonts w:ascii="Arial" w:hAnsi="Arial" w:cs="Arial"/>
          <w:sz w:val="24"/>
          <w:szCs w:val="24"/>
        </w:rPr>
        <w:t>del test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Kolb</w:t>
      </w:r>
    </w:p>
    <w:p w14:paraId="09ADA620" w14:textId="77777777" w:rsidR="001418BE" w:rsidRPr="001418BE" w:rsidRDefault="001418BE" w:rsidP="001418BE">
      <w:pPr>
        <w:numPr>
          <w:ilvl w:val="1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Logros y </w:t>
      </w:r>
      <w:proofErr w:type="spellStart"/>
      <w:r w:rsidRPr="001418BE">
        <w:rPr>
          <w:rFonts w:ascii="Arial" w:hAnsi="Arial" w:cs="Arial"/>
          <w:sz w:val="24"/>
          <w:szCs w:val="24"/>
        </w:rPr>
        <w:t>badges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obtenidos</w:t>
      </w:r>
    </w:p>
    <w:p w14:paraId="65CAE274" w14:textId="77777777" w:rsidR="001418BE" w:rsidRPr="001418BE" w:rsidRDefault="001418BE" w:rsidP="001418BE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entre pestañas para ver diferentes secciones</w:t>
      </w:r>
    </w:p>
    <w:p w14:paraId="335E6B43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Editar Información de Estudiante:</w:t>
      </w:r>
    </w:p>
    <w:p w14:paraId="4845AB20" w14:textId="77777777" w:rsidR="001418BE" w:rsidRPr="001418BE" w:rsidRDefault="001418BE" w:rsidP="001418BE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al perfil del estudiante</w:t>
      </w:r>
    </w:p>
    <w:p w14:paraId="33C2D6E6" w14:textId="77777777" w:rsidR="001418BE" w:rsidRPr="001418BE" w:rsidRDefault="001418BE" w:rsidP="001418BE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botón "Editar"</w:t>
      </w:r>
    </w:p>
    <w:p w14:paraId="54BAFB16" w14:textId="77777777" w:rsidR="001418BE" w:rsidRPr="001418BE" w:rsidRDefault="001418BE" w:rsidP="001418BE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Modificar campos necesarios</w:t>
      </w:r>
    </w:p>
    <w:p w14:paraId="243F6A6A" w14:textId="77777777" w:rsidR="001418BE" w:rsidRPr="001418BE" w:rsidRDefault="001418BE" w:rsidP="001418BE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Guardar cambios presionando "Actualizar"</w:t>
      </w:r>
    </w:p>
    <w:p w14:paraId="2FE21BC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Eliminar/Desactivar Estudiante:</w:t>
      </w:r>
    </w:p>
    <w:p w14:paraId="105189A0" w14:textId="77777777" w:rsidR="001418BE" w:rsidRPr="001418BE" w:rsidRDefault="001418BE" w:rsidP="001418BE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estudiante en la tabla</w:t>
      </w:r>
    </w:p>
    <w:p w14:paraId="23198629" w14:textId="77777777" w:rsidR="001418BE" w:rsidRPr="001418BE" w:rsidRDefault="001418BE" w:rsidP="001418BE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botón "Acciones" &gt; "Desactivar"</w:t>
      </w:r>
    </w:p>
    <w:p w14:paraId="253C8DDD" w14:textId="77777777" w:rsidR="001418BE" w:rsidRPr="001418BE" w:rsidRDefault="001418BE" w:rsidP="001418BE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Confirmar acción en modal de confirmación</w:t>
      </w:r>
    </w:p>
    <w:p w14:paraId="1F1B2F41" w14:textId="77777777" w:rsidR="001418BE" w:rsidRPr="001418BE" w:rsidRDefault="001418BE" w:rsidP="001418BE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El estudiante queda </w:t>
      </w:r>
      <w:proofErr w:type="gramStart"/>
      <w:r w:rsidRPr="001418BE">
        <w:rPr>
          <w:rFonts w:ascii="Arial" w:hAnsi="Arial" w:cs="Arial"/>
          <w:sz w:val="24"/>
          <w:szCs w:val="24"/>
        </w:rPr>
        <w:t>inactivo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pero conserva historial</w:t>
      </w:r>
    </w:p>
    <w:p w14:paraId="70F08D87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Nota: La eliminación completa solo está disponible para administradores principales.</w:t>
      </w:r>
    </w:p>
    <w:p w14:paraId="577267B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Seguimiento por Áreas ICFES</w:t>
      </w:r>
    </w:p>
    <w:p w14:paraId="5B025C2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de Matemáticas:</w:t>
      </w:r>
    </w:p>
    <w:p w14:paraId="0496419A" w14:textId="77777777" w:rsidR="001418BE" w:rsidRPr="001418BE" w:rsidRDefault="001418BE" w:rsidP="001418BE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"Áreas ICFES" &gt; "Matemáticas"</w:t>
      </w:r>
    </w:p>
    <w:p w14:paraId="135F66F9" w14:textId="77777777" w:rsidR="001418BE" w:rsidRPr="001418BE" w:rsidRDefault="001418BE" w:rsidP="001418BE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 xml:space="preserve">Visualizar métricas específicas: </w:t>
      </w:r>
    </w:p>
    <w:p w14:paraId="4DFE1082" w14:textId="77777777" w:rsidR="001418BE" w:rsidRPr="001418BE" w:rsidRDefault="001418BE" w:rsidP="001418BE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Promedio institucional en matemáticas</w:t>
      </w:r>
    </w:p>
    <w:p w14:paraId="26CC31F5" w14:textId="77777777" w:rsidR="001418BE" w:rsidRPr="001418BE" w:rsidRDefault="001418BE" w:rsidP="001418BE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Estudiantes con bajo rendimiento</w:t>
      </w:r>
    </w:p>
    <w:p w14:paraId="02A5389C" w14:textId="77777777" w:rsidR="001418BE" w:rsidRPr="001418BE" w:rsidRDefault="001418BE" w:rsidP="001418BE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Temas más difíciles identificados</w:t>
      </w:r>
    </w:p>
    <w:p w14:paraId="1779596B" w14:textId="77777777" w:rsidR="001418BE" w:rsidRPr="001418BE" w:rsidRDefault="001418BE" w:rsidP="001418BE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Evolución temporal del área</w:t>
      </w:r>
    </w:p>
    <w:p w14:paraId="25681FD0" w14:textId="77777777" w:rsidR="001418BE" w:rsidRPr="001418BE" w:rsidRDefault="001418BE" w:rsidP="001418BE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gráficos detallados de progreso</w:t>
      </w:r>
    </w:p>
    <w:p w14:paraId="2699330D" w14:textId="77777777" w:rsidR="001418BE" w:rsidRPr="001418BE" w:rsidRDefault="001418BE" w:rsidP="001418BE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Identificar estudiantes que requieren refuerzo</w:t>
      </w:r>
    </w:p>
    <w:p w14:paraId="5E482DF2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por Área (Lectura Crítica, Ciencias, etc.):</w:t>
      </w:r>
    </w:p>
    <w:p w14:paraId="12178DE9" w14:textId="77777777" w:rsidR="001418BE" w:rsidRPr="001418BE" w:rsidRDefault="001418BE" w:rsidP="001418BE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área específica en menú "Áreas ICFES"</w:t>
      </w:r>
    </w:p>
    <w:p w14:paraId="2CABD3D3" w14:textId="77777777" w:rsidR="001418BE" w:rsidRPr="001418BE" w:rsidRDefault="001418BE" w:rsidP="001418BE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Analizar métricas particulares del área seleccionada</w:t>
      </w:r>
    </w:p>
    <w:p w14:paraId="56EA179F" w14:textId="77777777" w:rsidR="001418BE" w:rsidRPr="001418BE" w:rsidRDefault="001418BE" w:rsidP="001418BE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Comparar rendimiento entre diferentes áreas</w:t>
      </w:r>
    </w:p>
    <w:p w14:paraId="6D992406" w14:textId="77777777" w:rsidR="001418BE" w:rsidRPr="001418BE" w:rsidRDefault="001418BE" w:rsidP="001418BE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Generar reportes específicos por área</w:t>
      </w:r>
    </w:p>
    <w:p w14:paraId="2707DE49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Estudiantes en Riesgo por Área:</w:t>
      </w:r>
    </w:p>
    <w:p w14:paraId="73E763C5" w14:textId="77777777" w:rsidR="001418BE" w:rsidRPr="001418BE" w:rsidRDefault="001418BE" w:rsidP="001418BE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sección "Alertas" dentro del área</w:t>
      </w:r>
    </w:p>
    <w:p w14:paraId="0EEB60D3" w14:textId="77777777" w:rsidR="001418BE" w:rsidRPr="001418BE" w:rsidRDefault="001418BE" w:rsidP="001418BE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lista de estudiantes con rendimiento bajo (menos de 60%)</w:t>
      </w:r>
    </w:p>
    <w:p w14:paraId="76EE33A0" w14:textId="77777777" w:rsidR="001418BE" w:rsidRPr="001418BE" w:rsidRDefault="001418BE" w:rsidP="001418BE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recomendaciones automáticas generadas por el sistema</w:t>
      </w:r>
    </w:p>
    <w:p w14:paraId="2B3F6B13" w14:textId="77777777" w:rsidR="001418BE" w:rsidRPr="001418BE" w:rsidRDefault="001418BE" w:rsidP="001418BE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Tomar acciones correctivas (notificaciones, seguimiento especial)</w:t>
      </w:r>
    </w:p>
    <w:p w14:paraId="3AFB8BBF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Reportes y Análisis</w:t>
      </w:r>
    </w:p>
    <w:p w14:paraId="5F2D020A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Generar Reporte de Rendimiento:</w:t>
      </w:r>
    </w:p>
    <w:p w14:paraId="5CB429CD" w14:textId="77777777" w:rsidR="001418BE" w:rsidRPr="001418BE" w:rsidRDefault="001418BE" w:rsidP="001418BE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"Reportes" en menú principal</w:t>
      </w:r>
    </w:p>
    <w:p w14:paraId="06B47418" w14:textId="77777777" w:rsidR="001418BE" w:rsidRPr="001418BE" w:rsidRDefault="001418BE" w:rsidP="001418BE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Seleccionar tipo de reporte: </w:t>
      </w:r>
    </w:p>
    <w:p w14:paraId="53D66F4B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Rendimiento por estudiante</w:t>
      </w:r>
    </w:p>
    <w:p w14:paraId="64788163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Rendimiento por área ICFES</w:t>
      </w:r>
    </w:p>
    <w:p w14:paraId="7E089771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Rendimiento institucional</w:t>
      </w:r>
    </w:p>
    <w:p w14:paraId="2AA6BA25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Reporte comparativo</w:t>
      </w:r>
    </w:p>
    <w:p w14:paraId="593FED17" w14:textId="77777777" w:rsidR="001418BE" w:rsidRPr="001418BE" w:rsidRDefault="001418BE" w:rsidP="001418BE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Configurar parámetros: </w:t>
      </w:r>
    </w:p>
    <w:p w14:paraId="0477686C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Rango de fechas</w:t>
      </w:r>
    </w:p>
    <w:p w14:paraId="73ED9B46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Estudiantes específicos (opcional)</w:t>
      </w:r>
    </w:p>
    <w:p w14:paraId="7D6AB46D" w14:textId="77777777" w:rsidR="001418BE" w:rsidRPr="001418BE" w:rsidRDefault="001418BE" w:rsidP="001418BE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proofErr w:type="gramStart"/>
      <w:r w:rsidRPr="001418BE">
        <w:rPr>
          <w:rFonts w:ascii="Arial" w:hAnsi="Arial" w:cs="Arial"/>
          <w:sz w:val="24"/>
          <w:szCs w:val="24"/>
        </w:rPr>
        <w:t>Áreas a incluir</w:t>
      </w:r>
      <w:proofErr w:type="gramEnd"/>
    </w:p>
    <w:p w14:paraId="0198BE4D" w14:textId="77777777" w:rsidR="001418BE" w:rsidRPr="001418BE" w:rsidRDefault="001418BE" w:rsidP="001418BE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"Generar Reporte"</w:t>
      </w:r>
    </w:p>
    <w:p w14:paraId="5BC93775" w14:textId="77777777" w:rsidR="001418BE" w:rsidRPr="001418BE" w:rsidRDefault="001418BE" w:rsidP="001418BE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Descargar en formato PDF o Excel</w:t>
      </w:r>
    </w:p>
    <w:p w14:paraId="51617924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Exportar Datos:</w:t>
      </w:r>
    </w:p>
    <w:p w14:paraId="23714620" w14:textId="77777777" w:rsidR="001418BE" w:rsidRPr="001418BE" w:rsidRDefault="001418BE" w:rsidP="001418BE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datos a exportar (estudiantes, sesiones, métricas)</w:t>
      </w:r>
    </w:p>
    <w:p w14:paraId="4B9C109E" w14:textId="77777777" w:rsidR="001418BE" w:rsidRPr="001418BE" w:rsidRDefault="001418BE" w:rsidP="001418BE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Elegir formato de exportación (Excel, CSV, PDF)</w:t>
      </w:r>
    </w:p>
    <w:p w14:paraId="3D3652D1" w14:textId="77777777" w:rsidR="001418BE" w:rsidRPr="001418BE" w:rsidRDefault="001418BE" w:rsidP="001418BE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Configurar filtros si es necesario</w:t>
      </w:r>
    </w:p>
    <w:p w14:paraId="6813F876" w14:textId="77777777" w:rsidR="001418BE" w:rsidRPr="001418BE" w:rsidRDefault="001418BE" w:rsidP="001418BE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"Exportar" y esperar descarga</w:t>
      </w:r>
    </w:p>
    <w:p w14:paraId="612FAD3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Gestión de Notificaciones</w:t>
      </w:r>
    </w:p>
    <w:p w14:paraId="7D151BD3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Enviar Notificación Manual:</w:t>
      </w:r>
    </w:p>
    <w:p w14:paraId="2DD96FBB" w14:textId="77777777" w:rsidR="001418BE" w:rsidRPr="001418BE" w:rsidRDefault="001418BE" w:rsidP="001418BE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"Notificaciones" &gt; "Enviar Nueva"</w:t>
      </w:r>
    </w:p>
    <w:p w14:paraId="09A01900" w14:textId="77777777" w:rsidR="001418BE" w:rsidRPr="001418BE" w:rsidRDefault="001418BE" w:rsidP="001418BE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Completar formulario: </w:t>
      </w:r>
    </w:p>
    <w:p w14:paraId="5DEBD417" w14:textId="77777777" w:rsidR="001418BE" w:rsidRPr="001418BE" w:rsidRDefault="001418BE" w:rsidP="001418BE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Título de la notificación</w:t>
      </w:r>
    </w:p>
    <w:p w14:paraId="3B344DF2" w14:textId="77777777" w:rsidR="001418BE" w:rsidRPr="001418BE" w:rsidRDefault="001418BE" w:rsidP="001418BE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Mensaje completo</w:t>
      </w:r>
    </w:p>
    <w:p w14:paraId="609F23B7" w14:textId="77777777" w:rsidR="001418BE" w:rsidRPr="001418BE" w:rsidRDefault="001418BE" w:rsidP="001418BE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Destinatarios (individual, por grupo, masiva)</w:t>
      </w:r>
    </w:p>
    <w:p w14:paraId="542A0569" w14:textId="77777777" w:rsidR="001418BE" w:rsidRPr="001418BE" w:rsidRDefault="001418BE" w:rsidP="001418BE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Tipo de notificación (información, alerta, recordatorio)</w:t>
      </w:r>
    </w:p>
    <w:p w14:paraId="6B1E767E" w14:textId="77777777" w:rsidR="001418BE" w:rsidRPr="001418BE" w:rsidRDefault="001418BE" w:rsidP="001418BE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Previsualizar notificación antes de enviar</w:t>
      </w:r>
    </w:p>
    <w:p w14:paraId="0AB4A874" w14:textId="77777777" w:rsidR="001418BE" w:rsidRPr="001418BE" w:rsidRDefault="001418BE" w:rsidP="001418BE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"Enviar Ahora" o "Programar Envío"</w:t>
      </w:r>
    </w:p>
    <w:p w14:paraId="4FAF142D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Ver Historial de Notificaciones:</w:t>
      </w:r>
    </w:p>
    <w:p w14:paraId="0AA5D85E" w14:textId="77777777" w:rsidR="001418BE" w:rsidRPr="001418BE" w:rsidRDefault="001418BE" w:rsidP="001418BE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"Notificaciones" &gt; "Historial"</w:t>
      </w:r>
    </w:p>
    <w:p w14:paraId="176A55B5" w14:textId="77777777" w:rsidR="001418BE" w:rsidRPr="001418BE" w:rsidRDefault="001418BE" w:rsidP="001418BE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todas las notificaciones enviadas</w:t>
      </w:r>
    </w:p>
    <w:p w14:paraId="6566C623" w14:textId="77777777" w:rsidR="001418BE" w:rsidRPr="001418BE" w:rsidRDefault="001418BE" w:rsidP="001418BE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Filtrar por: </w:t>
      </w:r>
    </w:p>
    <w:p w14:paraId="32CC0E33" w14:textId="77777777" w:rsidR="001418BE" w:rsidRPr="001418BE" w:rsidRDefault="001418BE" w:rsidP="001418BE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Fecha de envío</w:t>
      </w:r>
    </w:p>
    <w:p w14:paraId="59497A11" w14:textId="77777777" w:rsidR="001418BE" w:rsidRPr="001418BE" w:rsidRDefault="001418BE" w:rsidP="001418BE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Tipo de notificación</w:t>
      </w:r>
    </w:p>
    <w:p w14:paraId="72DCB936" w14:textId="77777777" w:rsidR="001418BE" w:rsidRPr="001418BE" w:rsidRDefault="001418BE" w:rsidP="001418BE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Destinatario</w:t>
      </w:r>
    </w:p>
    <w:p w14:paraId="18BA410F" w14:textId="77777777" w:rsidR="001418BE" w:rsidRPr="001418BE" w:rsidRDefault="001418BE" w:rsidP="001418BE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Estado (entregada, pendiente, fallida)</w:t>
      </w:r>
    </w:p>
    <w:p w14:paraId="3C5E9A6A" w14:textId="77777777" w:rsidR="001418BE" w:rsidRPr="001418BE" w:rsidRDefault="001418BE" w:rsidP="001418BE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estadísticas de entrega y lectura</w:t>
      </w:r>
    </w:p>
    <w:p w14:paraId="1456B6A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Configurar Notificaciones Automáticas:</w:t>
      </w:r>
    </w:p>
    <w:p w14:paraId="5DAA6FA6" w14:textId="77777777" w:rsidR="001418BE" w:rsidRPr="001418BE" w:rsidRDefault="001418BE" w:rsidP="001418BE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"Configuración" &gt; "Notificaciones Automáticas"</w:t>
      </w:r>
    </w:p>
    <w:p w14:paraId="6E8A0F9D" w14:textId="77777777" w:rsidR="001418BE" w:rsidRPr="001418BE" w:rsidRDefault="001418BE" w:rsidP="001418BE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Definir reglas: </w:t>
      </w:r>
    </w:p>
    <w:p w14:paraId="4185F1D9" w14:textId="77777777" w:rsidR="001418BE" w:rsidRPr="001418BE" w:rsidRDefault="001418BE" w:rsidP="001418BE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Rendimiento bajo (umbral configurable)</w:t>
      </w:r>
    </w:p>
    <w:p w14:paraId="4A9BD664" w14:textId="77777777" w:rsidR="001418BE" w:rsidRPr="001418BE" w:rsidRDefault="001418BE" w:rsidP="001418BE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Inactividad prolongada (días sin sesiones)</w:t>
      </w:r>
    </w:p>
    <w:p w14:paraId="577C9BE2" w14:textId="77777777" w:rsidR="001418BE" w:rsidRPr="001418BE" w:rsidRDefault="001418BE" w:rsidP="001418BE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Áreas críticas detectadas</w:t>
      </w:r>
    </w:p>
    <w:p w14:paraId="627519F8" w14:textId="77777777" w:rsidR="001418BE" w:rsidRPr="001418BE" w:rsidRDefault="001418BE" w:rsidP="001418BE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Configurar frecuencia de evaluación</w:t>
      </w:r>
    </w:p>
    <w:p w14:paraId="41723C60" w14:textId="77777777" w:rsidR="001418BE" w:rsidRPr="001418BE" w:rsidRDefault="001418BE" w:rsidP="001418BE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Activar o desactivar reglas según necesidad</w:t>
      </w:r>
    </w:p>
    <w:p w14:paraId="5682FD53" w14:textId="77777777" w:rsidR="001418BE" w:rsidRPr="001418BE" w:rsidRDefault="001418BE" w:rsidP="001418BE">
      <w:pPr>
        <w:rPr>
          <w:rFonts w:ascii="Arial" w:hAnsi="Arial" w:cs="Arial"/>
          <w:b/>
          <w:bCs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Aplicación Móvil para Estudiantes</w:t>
      </w:r>
    </w:p>
    <w:p w14:paraId="7A3D39C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Registro e Inicio de Sesión</w:t>
      </w:r>
    </w:p>
    <w:p w14:paraId="19DFA02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Crear Cuenta Nueva:</w:t>
      </w:r>
    </w:p>
    <w:p w14:paraId="3310C06E" w14:textId="77777777" w:rsidR="001418BE" w:rsidRPr="001418BE" w:rsidRDefault="001418BE" w:rsidP="001418BE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Abrir aplicación </w:t>
      </w:r>
      <w:proofErr w:type="spellStart"/>
      <w:r w:rsidRPr="001418BE">
        <w:rPr>
          <w:rFonts w:ascii="Arial" w:hAnsi="Arial" w:cs="Arial"/>
          <w:sz w:val="24"/>
          <w:szCs w:val="24"/>
        </w:rPr>
        <w:t>EduExce</w:t>
      </w:r>
      <w:proofErr w:type="spellEnd"/>
    </w:p>
    <w:p w14:paraId="24B30CE3" w14:textId="77777777" w:rsidR="001418BE" w:rsidRPr="001418BE" w:rsidRDefault="001418BE" w:rsidP="001418BE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"Registrarse" en pantalla principal</w:t>
      </w:r>
    </w:p>
    <w:p w14:paraId="04021A8A" w14:textId="77777777" w:rsidR="001418BE" w:rsidRPr="001418BE" w:rsidRDefault="001418BE" w:rsidP="001418BE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Completar formulario: </w:t>
      </w:r>
    </w:p>
    <w:p w14:paraId="5FC0CAD7" w14:textId="77777777" w:rsidR="001418BE" w:rsidRPr="001418BE" w:rsidRDefault="001418BE" w:rsidP="001418BE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Nombre completo</w:t>
      </w:r>
    </w:p>
    <w:p w14:paraId="0232887B" w14:textId="77777777" w:rsidR="001418BE" w:rsidRPr="001418BE" w:rsidRDefault="001418BE" w:rsidP="001418BE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Email válido</w:t>
      </w:r>
    </w:p>
    <w:p w14:paraId="67AA7926" w14:textId="77777777" w:rsidR="001418BE" w:rsidRPr="001418BE" w:rsidRDefault="001418BE" w:rsidP="001418BE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Contraseña segura (mínimo 8 caracteres)</w:t>
      </w:r>
    </w:p>
    <w:p w14:paraId="11F695EE" w14:textId="77777777" w:rsidR="001418BE" w:rsidRPr="001418BE" w:rsidRDefault="001418BE" w:rsidP="001418BE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Confirmar contraseña</w:t>
      </w:r>
    </w:p>
    <w:p w14:paraId="3BE27DE3" w14:textId="77777777" w:rsidR="001418BE" w:rsidRPr="001418BE" w:rsidRDefault="001418BE" w:rsidP="001418BE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institución educativa</w:t>
      </w:r>
    </w:p>
    <w:p w14:paraId="7B0450AB" w14:textId="77777777" w:rsidR="001418BE" w:rsidRPr="001418BE" w:rsidRDefault="001418BE" w:rsidP="001418BE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Aceptar términos y condiciones</w:t>
      </w:r>
    </w:p>
    <w:p w14:paraId="6F979CD7" w14:textId="77777777" w:rsidR="001418BE" w:rsidRPr="001418BE" w:rsidRDefault="001418BE" w:rsidP="001418BE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"Crear Cuenta"</w:t>
      </w:r>
    </w:p>
    <w:p w14:paraId="2668D387" w14:textId="77777777" w:rsidR="001418BE" w:rsidRPr="001418BE" w:rsidRDefault="001418BE" w:rsidP="001418BE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Verificar email recibido para activar cuenta</w:t>
      </w:r>
    </w:p>
    <w:p w14:paraId="1E87996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Iniciar Sesión:</w:t>
      </w:r>
    </w:p>
    <w:p w14:paraId="53155A43" w14:textId="77777777" w:rsidR="001418BE" w:rsidRPr="001418BE" w:rsidRDefault="001418BE" w:rsidP="001418BE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Abrir aplicación </w:t>
      </w:r>
      <w:proofErr w:type="spellStart"/>
      <w:r w:rsidRPr="001418BE">
        <w:rPr>
          <w:rFonts w:ascii="Arial" w:hAnsi="Arial" w:cs="Arial"/>
          <w:sz w:val="24"/>
          <w:szCs w:val="24"/>
        </w:rPr>
        <w:t>EduExce</w:t>
      </w:r>
      <w:proofErr w:type="spellEnd"/>
    </w:p>
    <w:p w14:paraId="7534A59C" w14:textId="77777777" w:rsidR="001418BE" w:rsidRPr="001418BE" w:rsidRDefault="001418BE" w:rsidP="001418BE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Introducir email registrado</w:t>
      </w:r>
    </w:p>
    <w:p w14:paraId="7FC259BD" w14:textId="77777777" w:rsidR="001418BE" w:rsidRPr="001418BE" w:rsidRDefault="001418BE" w:rsidP="001418BE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Introducir contraseña</w:t>
      </w:r>
    </w:p>
    <w:p w14:paraId="5DF9A277" w14:textId="77777777" w:rsidR="001418BE" w:rsidRPr="001418BE" w:rsidRDefault="001418BE" w:rsidP="001418BE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"Iniciar Sesión"</w:t>
      </w:r>
    </w:p>
    <w:p w14:paraId="4CDAA458" w14:textId="77777777" w:rsidR="001418BE" w:rsidRPr="001418BE" w:rsidRDefault="001418BE" w:rsidP="001418BE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La aplicación redirige al </w:t>
      </w: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personal</w:t>
      </w:r>
    </w:p>
    <w:p w14:paraId="7ADF9A22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Recuperar Contraseña:</w:t>
      </w:r>
    </w:p>
    <w:p w14:paraId="6F290635" w14:textId="77777777" w:rsidR="001418BE" w:rsidRPr="001418BE" w:rsidRDefault="001418BE" w:rsidP="001418BE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En pantalla de </w:t>
      </w:r>
      <w:proofErr w:type="spellStart"/>
      <w:r w:rsidRPr="001418BE">
        <w:rPr>
          <w:rFonts w:ascii="Arial" w:hAnsi="Arial" w:cs="Arial"/>
          <w:sz w:val="24"/>
          <w:szCs w:val="24"/>
        </w:rPr>
        <w:t>login</w:t>
      </w:r>
      <w:proofErr w:type="spellEnd"/>
      <w:r w:rsidRPr="001418BE">
        <w:rPr>
          <w:rFonts w:ascii="Arial" w:hAnsi="Arial" w:cs="Arial"/>
          <w:sz w:val="24"/>
          <w:szCs w:val="24"/>
        </w:rPr>
        <w:t>, presionar "¿Olvidaste tu contraseña?"</w:t>
      </w:r>
    </w:p>
    <w:p w14:paraId="13E002D6" w14:textId="77777777" w:rsidR="001418BE" w:rsidRPr="001418BE" w:rsidRDefault="001418BE" w:rsidP="001418BE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Introducir email de la cuenta</w:t>
      </w:r>
    </w:p>
    <w:p w14:paraId="13D98EA8" w14:textId="77777777" w:rsidR="001418BE" w:rsidRPr="001418BE" w:rsidRDefault="001418BE" w:rsidP="001418BE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email recibido con instrucciones</w:t>
      </w:r>
    </w:p>
    <w:p w14:paraId="1C427E61" w14:textId="77777777" w:rsidR="001418BE" w:rsidRPr="001418BE" w:rsidRDefault="001418BE" w:rsidP="001418BE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Seguir enlace para restablecer contraseña</w:t>
      </w:r>
    </w:p>
    <w:p w14:paraId="3DF6FD52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proofErr w:type="spellStart"/>
      <w:r w:rsidRPr="001418BE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b/>
          <w:bCs/>
          <w:sz w:val="24"/>
          <w:szCs w:val="24"/>
        </w:rPr>
        <w:t xml:space="preserve"> Personal del Estudiante</w:t>
      </w:r>
    </w:p>
    <w:p w14:paraId="47610177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Visualizar Progreso General:</w:t>
      </w:r>
    </w:p>
    <w:p w14:paraId="6F82016D" w14:textId="77777777" w:rsidR="001418BE" w:rsidRPr="001418BE" w:rsidRDefault="001418BE" w:rsidP="001418BE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Acceder al </w:t>
      </w: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(pantalla principal tras </w:t>
      </w:r>
      <w:proofErr w:type="spellStart"/>
      <w:r w:rsidRPr="001418BE">
        <w:rPr>
          <w:rFonts w:ascii="Arial" w:hAnsi="Arial" w:cs="Arial"/>
          <w:sz w:val="24"/>
          <w:szCs w:val="24"/>
        </w:rPr>
        <w:t>login</w:t>
      </w:r>
      <w:proofErr w:type="spellEnd"/>
      <w:r w:rsidRPr="001418BE">
        <w:rPr>
          <w:rFonts w:ascii="Arial" w:hAnsi="Arial" w:cs="Arial"/>
          <w:sz w:val="24"/>
          <w:szCs w:val="24"/>
        </w:rPr>
        <w:t>)</w:t>
      </w:r>
    </w:p>
    <w:p w14:paraId="697DB293" w14:textId="77777777" w:rsidR="001418BE" w:rsidRPr="001418BE" w:rsidRDefault="001418BE" w:rsidP="001418BE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métricas personales: </w:t>
      </w:r>
    </w:p>
    <w:p w14:paraId="16389489" w14:textId="77777777" w:rsidR="001418BE" w:rsidRPr="001418BE" w:rsidRDefault="001418BE" w:rsidP="001418BE">
      <w:pPr>
        <w:numPr>
          <w:ilvl w:val="1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Sesiones completadas esta semana</w:t>
      </w:r>
    </w:p>
    <w:p w14:paraId="13A70B29" w14:textId="77777777" w:rsidR="001418BE" w:rsidRPr="001418BE" w:rsidRDefault="001418BE" w:rsidP="001418BE">
      <w:pPr>
        <w:numPr>
          <w:ilvl w:val="1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Promedio general de rendimiento</w:t>
      </w:r>
    </w:p>
    <w:p w14:paraId="0A63F100" w14:textId="77777777" w:rsidR="001418BE" w:rsidRPr="001418BE" w:rsidRDefault="001418BE" w:rsidP="001418BE">
      <w:pPr>
        <w:numPr>
          <w:ilvl w:val="1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Área </w:t>
      </w:r>
      <w:proofErr w:type="gramStart"/>
      <w:r w:rsidRPr="001418BE">
        <w:rPr>
          <w:rFonts w:ascii="Arial" w:hAnsi="Arial" w:cs="Arial"/>
          <w:sz w:val="24"/>
          <w:szCs w:val="24"/>
        </w:rPr>
        <w:t>más fuerte y más débil</w:t>
      </w:r>
      <w:proofErr w:type="gramEnd"/>
    </w:p>
    <w:p w14:paraId="37213CF4" w14:textId="77777777" w:rsidR="001418BE" w:rsidRPr="001418BE" w:rsidRDefault="001418BE" w:rsidP="001418BE">
      <w:pPr>
        <w:numPr>
          <w:ilvl w:val="1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Posición en ranking institucional</w:t>
      </w:r>
    </w:p>
    <w:p w14:paraId="112C4013" w14:textId="77777777" w:rsidR="001418BE" w:rsidRPr="001418BE" w:rsidRDefault="001418BE" w:rsidP="001418BE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Interpretar gráficos circulares de progreso por área</w:t>
      </w:r>
    </w:p>
    <w:p w14:paraId="69A2CDCD" w14:textId="77777777" w:rsidR="001418BE" w:rsidRPr="001418BE" w:rsidRDefault="001418BE" w:rsidP="001418BE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logros recientes obtenidos</w:t>
      </w:r>
    </w:p>
    <w:p w14:paraId="25BE1474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Retos Disponibles:</w:t>
      </w:r>
    </w:p>
    <w:p w14:paraId="08237DF6" w14:textId="77777777" w:rsidR="001418BE" w:rsidRPr="001418BE" w:rsidRDefault="001418BE" w:rsidP="001418BE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sección "Retos Activos" en </w:t>
      </w: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</w:p>
    <w:p w14:paraId="54A3F559" w14:textId="77777777" w:rsidR="001418BE" w:rsidRPr="001418BE" w:rsidRDefault="001418BE" w:rsidP="001418BE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detalles de cada reto disponible</w:t>
      </w:r>
    </w:p>
    <w:p w14:paraId="31082CE7" w14:textId="77777777" w:rsidR="001418BE" w:rsidRPr="001418BE" w:rsidRDefault="001418BE" w:rsidP="001418BE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"Participar" en reto de interés</w:t>
      </w:r>
    </w:p>
    <w:p w14:paraId="21AF5E08" w14:textId="77777777" w:rsidR="001418BE" w:rsidRPr="001418BE" w:rsidRDefault="001418BE" w:rsidP="001418BE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Seguir progreso del reto en curso</w:t>
      </w:r>
    </w:p>
    <w:p w14:paraId="5FB710A7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Sesiones de Estudio Interactivas</w:t>
      </w:r>
    </w:p>
    <w:p w14:paraId="0D06B5E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Iniciar Nueva Sesión:</w:t>
      </w:r>
    </w:p>
    <w:p w14:paraId="557D3396" w14:textId="77777777" w:rsidR="001418BE" w:rsidRPr="001418BE" w:rsidRDefault="001418BE" w:rsidP="001418BE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Presionar botón "Nueva Sesión" en </w:t>
      </w:r>
      <w:proofErr w:type="spellStart"/>
      <w:r w:rsidRPr="001418BE">
        <w:rPr>
          <w:rFonts w:ascii="Arial" w:hAnsi="Arial" w:cs="Arial"/>
          <w:sz w:val="24"/>
          <w:szCs w:val="24"/>
        </w:rPr>
        <w:t>dashboard</w:t>
      </w:r>
      <w:proofErr w:type="spellEnd"/>
    </w:p>
    <w:p w14:paraId="3F30E512" w14:textId="77777777" w:rsidR="001418BE" w:rsidRPr="001418BE" w:rsidRDefault="001418BE" w:rsidP="001418BE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Seleccionar área ICFES: </w:t>
      </w:r>
    </w:p>
    <w:p w14:paraId="51D0CCBD" w14:textId="77777777" w:rsidR="001418BE" w:rsidRPr="001418BE" w:rsidRDefault="001418BE" w:rsidP="001418BE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Matemáticas</w:t>
      </w:r>
    </w:p>
    <w:p w14:paraId="524B4966" w14:textId="77777777" w:rsidR="001418BE" w:rsidRPr="001418BE" w:rsidRDefault="001418BE" w:rsidP="001418BE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Lectura Crítica</w:t>
      </w:r>
    </w:p>
    <w:p w14:paraId="2D4BA69F" w14:textId="77777777" w:rsidR="001418BE" w:rsidRPr="001418BE" w:rsidRDefault="001418BE" w:rsidP="001418BE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Ciencias Naturales</w:t>
      </w:r>
    </w:p>
    <w:p w14:paraId="4A43F010" w14:textId="77777777" w:rsidR="001418BE" w:rsidRPr="001418BE" w:rsidRDefault="001418BE" w:rsidP="001418BE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Ciencias Sociales</w:t>
      </w:r>
    </w:p>
    <w:p w14:paraId="2B5D6889" w14:textId="77777777" w:rsidR="001418BE" w:rsidRPr="001418BE" w:rsidRDefault="001418BE" w:rsidP="001418BE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Inglés</w:t>
      </w:r>
    </w:p>
    <w:p w14:paraId="398017A0" w14:textId="77777777" w:rsidR="001418BE" w:rsidRPr="001418BE" w:rsidRDefault="001418BE" w:rsidP="001418BE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Elegir nivel de dificultad (básico, intermedio, avanzado)</w:t>
      </w:r>
    </w:p>
    <w:p w14:paraId="02173663" w14:textId="77777777" w:rsidR="001418BE" w:rsidRPr="001418BE" w:rsidRDefault="001418BE" w:rsidP="001418BE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Confirmar selección presionando "Comenzar"</w:t>
      </w:r>
    </w:p>
    <w:p w14:paraId="4F8E1E99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Responder Preguntas:</w:t>
      </w:r>
    </w:p>
    <w:p w14:paraId="1A38BAFD" w14:textId="77777777" w:rsidR="001418BE" w:rsidRPr="001418BE" w:rsidRDefault="001418BE" w:rsidP="001418BE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Leer pregunta generada por IA cuidadosamente</w:t>
      </w:r>
    </w:p>
    <w:p w14:paraId="0D6A3981" w14:textId="77777777" w:rsidR="001418BE" w:rsidRPr="001418BE" w:rsidRDefault="001418BE" w:rsidP="001418BE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Analizar las 4 opciones de respuesta (A, B, C, D)</w:t>
      </w:r>
    </w:p>
    <w:p w14:paraId="3F2CC92E" w14:textId="77777777" w:rsidR="001418BE" w:rsidRPr="001418BE" w:rsidRDefault="001418BE" w:rsidP="001418BE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respuesta tocando la opción elegida</w:t>
      </w:r>
    </w:p>
    <w:p w14:paraId="342EAFD8" w14:textId="77777777" w:rsidR="001418BE" w:rsidRPr="001418BE" w:rsidRDefault="001418BE" w:rsidP="001418BE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Confirmar respuesta presionando "Siguiente"</w:t>
      </w:r>
    </w:p>
    <w:p w14:paraId="7E1CCBE7" w14:textId="77777777" w:rsidR="001418BE" w:rsidRPr="001418BE" w:rsidRDefault="001418BE" w:rsidP="001418BE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Ver </w:t>
      </w:r>
      <w:proofErr w:type="spellStart"/>
      <w:r w:rsidRPr="001418BE">
        <w:rPr>
          <w:rFonts w:ascii="Arial" w:hAnsi="Arial" w:cs="Arial"/>
          <w:sz w:val="24"/>
          <w:szCs w:val="24"/>
        </w:rPr>
        <w:t>feedback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inmediato (correcto/incorrecto con explicación)</w:t>
      </w:r>
    </w:p>
    <w:p w14:paraId="31C76656" w14:textId="77777777" w:rsidR="001418BE" w:rsidRPr="001418BE" w:rsidRDefault="001418BE" w:rsidP="001418BE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Continuar hasta completar la sesión</w:t>
      </w:r>
    </w:p>
    <w:p w14:paraId="49ADD02D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Resultados de Sesión:</w:t>
      </w:r>
    </w:p>
    <w:p w14:paraId="2C182D82" w14:textId="77777777" w:rsidR="001418BE" w:rsidRPr="001418BE" w:rsidRDefault="001418BE" w:rsidP="001418BE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 completar todas las preguntas, revisar resumen final</w:t>
      </w:r>
    </w:p>
    <w:p w14:paraId="3696A1EE" w14:textId="77777777" w:rsidR="001418BE" w:rsidRPr="001418BE" w:rsidRDefault="001418BE" w:rsidP="001418BE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Analizar métricas: </w:t>
      </w:r>
    </w:p>
    <w:p w14:paraId="4BCEE8CC" w14:textId="77777777" w:rsidR="001418BE" w:rsidRPr="001418BE" w:rsidRDefault="001418BE" w:rsidP="001418BE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Preguntas correctas/total</w:t>
      </w:r>
    </w:p>
    <w:p w14:paraId="5BC5C2EF" w14:textId="77777777" w:rsidR="001418BE" w:rsidRPr="001418BE" w:rsidRDefault="001418BE" w:rsidP="001418BE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Porcentaje de acierto</w:t>
      </w:r>
    </w:p>
    <w:p w14:paraId="4CD42915" w14:textId="77777777" w:rsidR="001418BE" w:rsidRPr="001418BE" w:rsidRDefault="001418BE" w:rsidP="001418BE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Tiempo promedio por pregunta</w:t>
      </w:r>
    </w:p>
    <w:p w14:paraId="0238F7CE" w14:textId="77777777" w:rsidR="001418BE" w:rsidRPr="001418BE" w:rsidRDefault="001418BE" w:rsidP="001418BE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Áreas de fortaleza y mejora</w:t>
      </w:r>
    </w:p>
    <w:p w14:paraId="5E873FE6" w14:textId="77777777" w:rsidR="001418BE" w:rsidRPr="001418BE" w:rsidRDefault="001418BE" w:rsidP="001418BE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explicaciones de respuestas incorrectas</w:t>
      </w:r>
    </w:p>
    <w:p w14:paraId="05AB3EE4" w14:textId="77777777" w:rsidR="001418BE" w:rsidRPr="001418BE" w:rsidRDefault="001418BE" w:rsidP="001418BE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El progreso se guarda automáticamente</w:t>
      </w:r>
    </w:p>
    <w:p w14:paraId="15985D43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Test de Estilos de Aprendizaje (Kolb)</w:t>
      </w:r>
    </w:p>
    <w:p w14:paraId="113EA22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Realizar Test de Kolb:</w:t>
      </w:r>
    </w:p>
    <w:p w14:paraId="2AE00265" w14:textId="77777777" w:rsidR="001418BE" w:rsidRPr="001418BE" w:rsidRDefault="001418BE" w:rsidP="001418BE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"Test de Kolb" desde menú principal</w:t>
      </w:r>
    </w:p>
    <w:p w14:paraId="6EC8AE10" w14:textId="77777777" w:rsidR="001418BE" w:rsidRPr="001418BE" w:rsidRDefault="001418BE" w:rsidP="001418BE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Leer introducción sobre estilos de aprendizaje</w:t>
      </w:r>
    </w:p>
    <w:p w14:paraId="23CA7FB2" w14:textId="77777777" w:rsidR="001418BE" w:rsidRPr="001418BE" w:rsidRDefault="001418BE" w:rsidP="001418BE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Comenzar evaluación presionando "Iniciar Test"</w:t>
      </w:r>
    </w:p>
    <w:p w14:paraId="2A918816" w14:textId="77777777" w:rsidR="001418BE" w:rsidRPr="001418BE" w:rsidRDefault="001418BE" w:rsidP="001418BE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Responder 40 preguntas usando escala de valores (1-4)</w:t>
      </w:r>
    </w:p>
    <w:p w14:paraId="2C1E8537" w14:textId="77777777" w:rsidR="001418BE" w:rsidRPr="001418BE" w:rsidRDefault="001418BE" w:rsidP="001418BE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Completar todas las preguntas sin saltar ninguna</w:t>
      </w:r>
    </w:p>
    <w:p w14:paraId="29E964ED" w14:textId="77777777" w:rsidR="001418BE" w:rsidRPr="001418BE" w:rsidRDefault="001418BE" w:rsidP="001418BE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Finalizar test presionando "Obtener Resultado"</w:t>
      </w:r>
    </w:p>
    <w:p w14:paraId="79D198AF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Interpretar Resultado:</w:t>
      </w:r>
    </w:p>
    <w:p w14:paraId="78DB6170" w14:textId="77777777" w:rsidR="001418BE" w:rsidRPr="001418BE" w:rsidRDefault="001418BE" w:rsidP="001418BE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tipo de estilo identificado: </w:t>
      </w:r>
    </w:p>
    <w:p w14:paraId="13360D3C" w14:textId="77777777" w:rsidR="001418BE" w:rsidRPr="001418BE" w:rsidRDefault="001418BE" w:rsidP="001418BE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Divergente (Observador Reflexivo)</w:t>
      </w:r>
    </w:p>
    <w:p w14:paraId="1BA680E7" w14:textId="77777777" w:rsidR="001418BE" w:rsidRPr="001418BE" w:rsidRDefault="001418BE" w:rsidP="001418BE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Asimilador (Conceptualización Abstracta)</w:t>
      </w:r>
    </w:p>
    <w:p w14:paraId="5DABEA0B" w14:textId="77777777" w:rsidR="001418BE" w:rsidRPr="001418BE" w:rsidRDefault="001418BE" w:rsidP="001418BE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Convergente (Experimentación Activa)</w:t>
      </w:r>
    </w:p>
    <w:p w14:paraId="273E96D1" w14:textId="77777777" w:rsidR="001418BE" w:rsidRPr="001418BE" w:rsidRDefault="001418BE" w:rsidP="001418BE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Acomodador (Experiencia Concreta)</w:t>
      </w:r>
    </w:p>
    <w:p w14:paraId="272C9C34" w14:textId="77777777" w:rsidR="001418BE" w:rsidRPr="001418BE" w:rsidRDefault="001418BE" w:rsidP="001418BE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Leer descripción detallada del estilo personal</w:t>
      </w:r>
    </w:p>
    <w:p w14:paraId="75714D48" w14:textId="77777777" w:rsidR="001418BE" w:rsidRPr="001418BE" w:rsidRDefault="001418BE" w:rsidP="001418BE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recomendaciones de estudio personalizadas</w:t>
      </w:r>
    </w:p>
    <w:p w14:paraId="16AEAD8F" w14:textId="77777777" w:rsidR="001418BE" w:rsidRPr="001418BE" w:rsidRDefault="001418BE" w:rsidP="001418BE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Aplicar estrategias sugeridas en futuras sesiones</w:t>
      </w:r>
    </w:p>
    <w:p w14:paraId="4644F7BA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Rehacer Test:</w:t>
      </w:r>
    </w:p>
    <w:p w14:paraId="5EE07DEC" w14:textId="77777777" w:rsidR="001418BE" w:rsidRPr="001418BE" w:rsidRDefault="001418BE" w:rsidP="001418BE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nuevamente a "Test de Kolb"</w:t>
      </w:r>
    </w:p>
    <w:p w14:paraId="654BC164" w14:textId="77777777" w:rsidR="001418BE" w:rsidRPr="001418BE" w:rsidRDefault="001418BE" w:rsidP="001418BE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Presionar "Realizar </w:t>
      </w:r>
      <w:proofErr w:type="gramStart"/>
      <w:r w:rsidRPr="001418BE">
        <w:rPr>
          <w:rFonts w:ascii="Arial" w:hAnsi="Arial" w:cs="Arial"/>
          <w:sz w:val="24"/>
          <w:szCs w:val="24"/>
        </w:rPr>
        <w:t>Nuevo Test</w:t>
      </w:r>
      <w:proofErr w:type="gramEnd"/>
      <w:r w:rsidRPr="001418BE">
        <w:rPr>
          <w:rFonts w:ascii="Arial" w:hAnsi="Arial" w:cs="Arial"/>
          <w:sz w:val="24"/>
          <w:szCs w:val="24"/>
        </w:rPr>
        <w:t>"</w:t>
      </w:r>
    </w:p>
    <w:p w14:paraId="2647006E" w14:textId="77777777" w:rsidR="001418BE" w:rsidRPr="001418BE" w:rsidRDefault="001418BE" w:rsidP="001418BE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proofErr w:type="gramStart"/>
      <w:r w:rsidRPr="001418BE">
        <w:rPr>
          <w:rFonts w:ascii="Arial" w:hAnsi="Arial" w:cs="Arial"/>
          <w:sz w:val="24"/>
          <w:szCs w:val="24"/>
        </w:rPr>
        <w:t>Confirmar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que desea reemplazar resultado anterior</w:t>
      </w:r>
    </w:p>
    <w:p w14:paraId="0CE85368" w14:textId="77777777" w:rsidR="001418BE" w:rsidRPr="001418BE" w:rsidRDefault="001418BE" w:rsidP="001418BE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Completar nueva evaluación siguiendo pasos anteriores</w:t>
      </w:r>
    </w:p>
    <w:p w14:paraId="47D46F48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Sistema de Retos y Gamificación</w:t>
      </w:r>
    </w:p>
    <w:p w14:paraId="3BBE0755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Retos Disponibles:</w:t>
      </w:r>
    </w:p>
    <w:p w14:paraId="042C0A1F" w14:textId="77777777" w:rsidR="001418BE" w:rsidRPr="001418BE" w:rsidRDefault="001418BE" w:rsidP="001418BE">
      <w:pPr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"Retos" en menú principal</w:t>
      </w:r>
    </w:p>
    <w:p w14:paraId="288CEA41" w14:textId="77777777" w:rsidR="001418BE" w:rsidRPr="001418BE" w:rsidRDefault="001418BE" w:rsidP="001418BE">
      <w:pPr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lista de retos activos: </w:t>
      </w:r>
    </w:p>
    <w:p w14:paraId="410392C9" w14:textId="77777777" w:rsidR="001418BE" w:rsidRPr="001418BE" w:rsidRDefault="001418BE" w:rsidP="001418BE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Retos personales (mejorar promedio)</w:t>
      </w:r>
    </w:p>
    <w:p w14:paraId="4122F453" w14:textId="77777777" w:rsidR="001418BE" w:rsidRPr="001418BE" w:rsidRDefault="001418BE" w:rsidP="001418BE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Retos institucionales (competir con compañeros)</w:t>
      </w:r>
    </w:p>
    <w:p w14:paraId="7503DCAE" w14:textId="77777777" w:rsidR="001418BE" w:rsidRPr="001418BE" w:rsidRDefault="001418BE" w:rsidP="001418BE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Retos por área específica</w:t>
      </w:r>
    </w:p>
    <w:p w14:paraId="3035F8D2" w14:textId="77777777" w:rsidR="001418BE" w:rsidRPr="001418BE" w:rsidRDefault="001418BE" w:rsidP="001418BE">
      <w:pPr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detalles de cada reto (duración, premio, participantes)</w:t>
      </w:r>
    </w:p>
    <w:p w14:paraId="219762A3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Participar en Reto:</w:t>
      </w:r>
    </w:p>
    <w:p w14:paraId="47AFD298" w14:textId="77777777" w:rsidR="001418BE" w:rsidRPr="001418BE" w:rsidRDefault="001418BE" w:rsidP="001418BE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Seleccionar reto de interés</w:t>
      </w:r>
    </w:p>
    <w:p w14:paraId="3F2EE0B8" w14:textId="77777777" w:rsidR="001418BE" w:rsidRPr="001418BE" w:rsidRDefault="001418BE" w:rsidP="001418BE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Leer requisitos y condiciones</w:t>
      </w:r>
    </w:p>
    <w:p w14:paraId="046FC1F9" w14:textId="77777777" w:rsidR="001418BE" w:rsidRPr="001418BE" w:rsidRDefault="001418BE" w:rsidP="001418BE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Presionar "Unirse al Reto"</w:t>
      </w:r>
    </w:p>
    <w:p w14:paraId="4E7119BD" w14:textId="77777777" w:rsidR="001418BE" w:rsidRPr="001418BE" w:rsidRDefault="001418BE" w:rsidP="001418BE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Completar sesiones según lo requerido</w:t>
      </w:r>
    </w:p>
    <w:p w14:paraId="63F54EE9" w14:textId="77777777" w:rsidR="001418BE" w:rsidRPr="001418BE" w:rsidRDefault="001418BE" w:rsidP="001418BE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Seguir progreso en tiempo real</w:t>
      </w:r>
    </w:p>
    <w:p w14:paraId="54E12606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Logros Obtenidos:</w:t>
      </w:r>
    </w:p>
    <w:p w14:paraId="5C7C84CD" w14:textId="77777777" w:rsidR="001418BE" w:rsidRPr="001418BE" w:rsidRDefault="001418BE" w:rsidP="001418BE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"Logros" en perfil personal</w:t>
      </w:r>
    </w:p>
    <w:p w14:paraId="2FFF9766" w14:textId="77777777" w:rsidR="001418BE" w:rsidRPr="001418BE" w:rsidRDefault="001418BE" w:rsidP="001418BE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</w:t>
      </w:r>
      <w:proofErr w:type="spellStart"/>
      <w:r w:rsidRPr="001418BE">
        <w:rPr>
          <w:rFonts w:ascii="Arial" w:hAnsi="Arial" w:cs="Arial"/>
          <w:sz w:val="24"/>
          <w:szCs w:val="24"/>
        </w:rPr>
        <w:t>badges</w:t>
      </w:r>
      <w:proofErr w:type="spellEnd"/>
      <w:r w:rsidRPr="001418BE">
        <w:rPr>
          <w:rFonts w:ascii="Arial" w:hAnsi="Arial" w:cs="Arial"/>
          <w:sz w:val="24"/>
          <w:szCs w:val="24"/>
        </w:rPr>
        <w:t xml:space="preserve"> ganados: </w:t>
      </w:r>
    </w:p>
    <w:p w14:paraId="7B5FDF3F" w14:textId="77777777" w:rsidR="001418BE" w:rsidRPr="001418BE" w:rsidRDefault="001418BE" w:rsidP="001418BE">
      <w:pPr>
        <w:numPr>
          <w:ilvl w:val="1"/>
          <w:numId w:val="6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consistencia (días consecutivos)</w:t>
      </w:r>
    </w:p>
    <w:p w14:paraId="280460C2" w14:textId="77777777" w:rsidR="001418BE" w:rsidRPr="001418BE" w:rsidRDefault="001418BE" w:rsidP="001418BE">
      <w:pPr>
        <w:numPr>
          <w:ilvl w:val="1"/>
          <w:numId w:val="6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mejora (incremento en promedio)</w:t>
      </w:r>
    </w:p>
    <w:p w14:paraId="4B00C978" w14:textId="77777777" w:rsidR="001418BE" w:rsidRPr="001418BE" w:rsidRDefault="001418BE" w:rsidP="001418BE">
      <w:pPr>
        <w:numPr>
          <w:ilvl w:val="1"/>
          <w:numId w:val="6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Por áreas específicas (dominio en matemáticas)</w:t>
      </w:r>
    </w:p>
    <w:p w14:paraId="783DD602" w14:textId="77777777" w:rsidR="001418BE" w:rsidRPr="001418BE" w:rsidRDefault="001418BE" w:rsidP="001418BE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Compartir logros con compañeros (opcional)</w:t>
      </w:r>
    </w:p>
    <w:p w14:paraId="77480DA0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Rankings y Competencias</w:t>
      </w:r>
    </w:p>
    <w:p w14:paraId="223F998E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Consultar Ranking General:</w:t>
      </w:r>
    </w:p>
    <w:p w14:paraId="7CF29BBF" w14:textId="77777777" w:rsidR="001418BE" w:rsidRPr="001418BE" w:rsidRDefault="001418BE" w:rsidP="001418BE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"Rankings" en menú principal</w:t>
      </w:r>
    </w:p>
    <w:p w14:paraId="024DF350" w14:textId="77777777" w:rsidR="001418BE" w:rsidRPr="001418BE" w:rsidRDefault="001418BE" w:rsidP="001418BE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posición personal en ranking institucional</w:t>
      </w:r>
    </w:p>
    <w:p w14:paraId="037C0089" w14:textId="77777777" w:rsidR="001418BE" w:rsidRPr="001418BE" w:rsidRDefault="001418BE" w:rsidP="001418BE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top 10 de estudiantes destacados</w:t>
      </w:r>
    </w:p>
    <w:p w14:paraId="472D2B4A" w14:textId="77777777" w:rsidR="001418BE" w:rsidRPr="001418BE" w:rsidRDefault="001418BE" w:rsidP="001418BE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Comparar promedio con otros participantes</w:t>
      </w:r>
    </w:p>
    <w:p w14:paraId="2AE2841A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Ranking por Área ICFES:</w:t>
      </w:r>
    </w:p>
    <w:p w14:paraId="4EF295E9" w14:textId="77777777" w:rsidR="001418BE" w:rsidRPr="001418BE" w:rsidRDefault="001418BE" w:rsidP="001418BE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Seleccionar área específica en rankings</w:t>
      </w:r>
    </w:p>
    <w:p w14:paraId="4B6DFBE3" w14:textId="77777777" w:rsidR="001418BE" w:rsidRPr="001418BE" w:rsidRDefault="001418BE" w:rsidP="001418BE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posición en esa área particular</w:t>
      </w:r>
    </w:p>
    <w:p w14:paraId="5565110D" w14:textId="77777777" w:rsidR="001418BE" w:rsidRPr="001418BE" w:rsidRDefault="001418BE" w:rsidP="001418BE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Identificar fortalezas comparativas</w:t>
      </w:r>
    </w:p>
    <w:p w14:paraId="214BF48B" w14:textId="77777777" w:rsidR="001418BE" w:rsidRPr="001418BE" w:rsidRDefault="001418BE" w:rsidP="001418BE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Motivarse para mejorar en áreas débiles</w:t>
      </w:r>
    </w:p>
    <w:p w14:paraId="79F143A5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Comparar con Promedio Institucional:</w:t>
      </w:r>
    </w:p>
    <w:p w14:paraId="37BD1843" w14:textId="77777777" w:rsidR="001418BE" w:rsidRPr="001418BE" w:rsidRDefault="001418BE" w:rsidP="001418BE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Revisar sección "Mi Rendimiento vs Institución"</w:t>
      </w:r>
    </w:p>
    <w:p w14:paraId="6C589DFA" w14:textId="77777777" w:rsidR="001418BE" w:rsidRPr="001418BE" w:rsidRDefault="001418BE" w:rsidP="001418BE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Analizar gráficos comparativos por área</w:t>
      </w:r>
    </w:p>
    <w:p w14:paraId="1EB15F48" w14:textId="77777777" w:rsidR="001418BE" w:rsidRPr="001418BE" w:rsidRDefault="001418BE" w:rsidP="001418BE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Identificar oportunidades de mejora</w:t>
      </w:r>
    </w:p>
    <w:p w14:paraId="15A11085" w14:textId="77777777" w:rsidR="001418BE" w:rsidRPr="001418BE" w:rsidRDefault="001418BE" w:rsidP="001418BE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Establecer metas personales</w:t>
      </w:r>
    </w:p>
    <w:p w14:paraId="5F037D1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b/>
          <w:bCs/>
          <w:sz w:val="24"/>
          <w:szCs w:val="24"/>
        </w:rPr>
        <w:t>Perfil Personal y Configuración</w:t>
      </w:r>
    </w:p>
    <w:p w14:paraId="23E356E4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Ver y Editar Perfil:</w:t>
      </w:r>
    </w:p>
    <w:p w14:paraId="638939C0" w14:textId="77777777" w:rsidR="001418BE" w:rsidRPr="001418BE" w:rsidRDefault="001418BE" w:rsidP="001418BE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"Perfil" desde menú o avatar</w:t>
      </w:r>
    </w:p>
    <w:p w14:paraId="22795B2F" w14:textId="77777777" w:rsidR="001418BE" w:rsidRPr="001418BE" w:rsidRDefault="001418BE" w:rsidP="001418BE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Revisar información actual: </w:t>
      </w:r>
    </w:p>
    <w:p w14:paraId="24ABEB26" w14:textId="77777777" w:rsidR="001418BE" w:rsidRPr="001418BE" w:rsidRDefault="001418BE" w:rsidP="001418BE">
      <w:pPr>
        <w:numPr>
          <w:ilvl w:val="1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Datos personales</w:t>
      </w:r>
    </w:p>
    <w:p w14:paraId="7268D8CF" w14:textId="77777777" w:rsidR="001418BE" w:rsidRPr="001418BE" w:rsidRDefault="001418BE" w:rsidP="001418BE">
      <w:pPr>
        <w:numPr>
          <w:ilvl w:val="1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Institución académica</w:t>
      </w:r>
    </w:p>
    <w:p w14:paraId="3B526C65" w14:textId="77777777" w:rsidR="001418BE" w:rsidRPr="001418BE" w:rsidRDefault="001418BE" w:rsidP="001418BE">
      <w:pPr>
        <w:numPr>
          <w:ilvl w:val="1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Estadísticas de uso</w:t>
      </w:r>
    </w:p>
    <w:p w14:paraId="64152772" w14:textId="77777777" w:rsidR="001418BE" w:rsidRPr="001418BE" w:rsidRDefault="001418BE" w:rsidP="001418BE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Editar campos permitidos</w:t>
      </w:r>
    </w:p>
    <w:p w14:paraId="1A972891" w14:textId="77777777" w:rsidR="001418BE" w:rsidRPr="001418BE" w:rsidRDefault="001418BE" w:rsidP="001418BE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Guardar cambios presionando "Actualizar"</w:t>
      </w:r>
    </w:p>
    <w:p w14:paraId="33FC0896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Configurar Notificaciones:</w:t>
      </w:r>
    </w:p>
    <w:p w14:paraId="66E22806" w14:textId="77777777" w:rsidR="001418BE" w:rsidRPr="001418BE" w:rsidRDefault="001418BE" w:rsidP="001418BE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Acceder a "Configuración" &gt; "Notificaciones"</w:t>
      </w:r>
    </w:p>
    <w:p w14:paraId="0D265D9A" w14:textId="77777777" w:rsidR="001418BE" w:rsidRPr="001418BE" w:rsidRDefault="001418BE" w:rsidP="001418BE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Habilitar o deshabilitar tipos de notificaciones: </w:t>
      </w:r>
    </w:p>
    <w:p w14:paraId="13E1943F" w14:textId="77777777" w:rsidR="001418BE" w:rsidRPr="001418BE" w:rsidRDefault="001418BE" w:rsidP="001418BE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Recordatorios de estudio</w:t>
      </w:r>
    </w:p>
    <w:p w14:paraId="5000EA4F" w14:textId="77777777" w:rsidR="001418BE" w:rsidRPr="001418BE" w:rsidRDefault="001418BE" w:rsidP="001418BE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Alertas de retos</w:t>
      </w:r>
    </w:p>
    <w:p w14:paraId="4E29C618" w14:textId="77777777" w:rsidR="001418BE" w:rsidRPr="001418BE" w:rsidRDefault="001418BE" w:rsidP="001418BE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Logros obtenidos</w:t>
      </w:r>
    </w:p>
    <w:p w14:paraId="33A1680D" w14:textId="77777777" w:rsidR="001418BE" w:rsidRPr="001418BE" w:rsidRDefault="001418BE" w:rsidP="001418BE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Mensajes del administrador</w:t>
      </w:r>
    </w:p>
    <w:p w14:paraId="522192B0" w14:textId="77777777" w:rsidR="001418BE" w:rsidRPr="001418BE" w:rsidRDefault="001418BE" w:rsidP="001418BE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Configurar horarios preferidos para notificaciones</w:t>
      </w:r>
    </w:p>
    <w:p w14:paraId="6D054D37" w14:textId="77777777" w:rsidR="001418BE" w:rsidRPr="001418BE" w:rsidRDefault="001418BE" w:rsidP="001418BE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Guardar configuración</w:t>
      </w:r>
    </w:p>
    <w:p w14:paraId="7F702AAB" w14:textId="77777777" w:rsidR="001418BE" w:rsidRPr="001418BE" w:rsidRDefault="001418BE" w:rsidP="001418BE">
      <w:p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lastRenderedPageBreak/>
        <w:t>Ver Estadísticas Personales:</w:t>
      </w:r>
    </w:p>
    <w:p w14:paraId="0D21CD59" w14:textId="77777777" w:rsidR="001418BE" w:rsidRPr="001418BE" w:rsidRDefault="001418BE" w:rsidP="001418B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Navegar a "Estadísticas" en perfil</w:t>
      </w:r>
    </w:p>
    <w:p w14:paraId="64CF801C" w14:textId="77777777" w:rsidR="001418BE" w:rsidRPr="001418BE" w:rsidRDefault="001418BE" w:rsidP="001418B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 xml:space="preserve">Analizar métricas detalladas: </w:t>
      </w:r>
    </w:p>
    <w:p w14:paraId="07729588" w14:textId="77777777" w:rsidR="001418BE" w:rsidRPr="001418BE" w:rsidRDefault="001418BE" w:rsidP="001418BE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proofErr w:type="gramStart"/>
      <w:r w:rsidRPr="001418BE">
        <w:rPr>
          <w:rFonts w:ascii="Arial" w:hAnsi="Arial" w:cs="Arial"/>
          <w:sz w:val="24"/>
          <w:szCs w:val="24"/>
        </w:rPr>
        <w:t>Total</w:t>
      </w:r>
      <w:proofErr w:type="gramEnd"/>
      <w:r w:rsidRPr="001418BE">
        <w:rPr>
          <w:rFonts w:ascii="Arial" w:hAnsi="Arial" w:cs="Arial"/>
          <w:sz w:val="24"/>
          <w:szCs w:val="24"/>
        </w:rPr>
        <w:t xml:space="preserve"> de sesiones completadas</w:t>
      </w:r>
    </w:p>
    <w:p w14:paraId="51DF3056" w14:textId="77777777" w:rsidR="001418BE" w:rsidRPr="001418BE" w:rsidRDefault="001418BE" w:rsidP="001418BE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Tiempo total de estudio</w:t>
      </w:r>
    </w:p>
    <w:p w14:paraId="7A4E3A57" w14:textId="77777777" w:rsidR="001418BE" w:rsidRPr="001418BE" w:rsidRDefault="001418BE" w:rsidP="001418BE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Progreso por área ICFES</w:t>
      </w:r>
    </w:p>
    <w:p w14:paraId="26211969" w14:textId="77777777" w:rsidR="001418BE" w:rsidRPr="001418BE" w:rsidRDefault="001418BE" w:rsidP="001418BE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Evolución temporal del rendimiento</w:t>
      </w:r>
    </w:p>
    <w:p w14:paraId="5ED8AA15" w14:textId="77777777" w:rsidR="001418BE" w:rsidRPr="001418BE" w:rsidRDefault="001418BE" w:rsidP="001418B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Interpretar gráficos de progreso</w:t>
      </w:r>
    </w:p>
    <w:p w14:paraId="3901D8C5" w14:textId="77777777" w:rsidR="001418BE" w:rsidRPr="001418BE" w:rsidRDefault="001418BE" w:rsidP="001418B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1418BE">
        <w:rPr>
          <w:rFonts w:ascii="Arial" w:hAnsi="Arial" w:cs="Arial"/>
          <w:sz w:val="24"/>
          <w:szCs w:val="24"/>
        </w:rPr>
        <w:t>Identificar patrones de estudio</w:t>
      </w:r>
    </w:p>
    <w:p w14:paraId="23C12D51" w14:textId="77777777" w:rsidR="001418BE" w:rsidRPr="00251E37" w:rsidRDefault="001418BE" w:rsidP="001418BE">
      <w:pPr>
        <w:rPr>
          <w:rFonts w:ascii="Arial" w:hAnsi="Arial" w:cs="Arial"/>
          <w:sz w:val="24"/>
          <w:szCs w:val="24"/>
        </w:rPr>
      </w:pPr>
    </w:p>
    <w:p w14:paraId="5592E172" w14:textId="52EC7DDB" w:rsidR="008C6F8E" w:rsidRPr="00251E37" w:rsidRDefault="008C6F8E" w:rsidP="001418BE">
      <w:pPr>
        <w:pStyle w:val="Ttulo1"/>
        <w:numPr>
          <w:ilvl w:val="0"/>
          <w:numId w:val="24"/>
        </w:numPr>
        <w:jc w:val="left"/>
        <w:rPr>
          <w:rFonts w:ascii="Arial" w:hAnsi="Arial"/>
          <w:sz w:val="24"/>
        </w:rPr>
      </w:pPr>
      <w:bookmarkStart w:id="4" w:name="_Toc189205639"/>
      <w:r w:rsidRPr="00251E37">
        <w:rPr>
          <w:rFonts w:ascii="Arial" w:hAnsi="Arial"/>
          <w:sz w:val="24"/>
        </w:rPr>
        <w:t>Solución de Problemas</w:t>
      </w:r>
      <w:bookmarkEnd w:id="4"/>
    </w:p>
    <w:p w14:paraId="580F8807" w14:textId="77777777" w:rsidR="0035789C" w:rsidRPr="0035789C" w:rsidRDefault="0035789C" w:rsidP="0035789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Panel Web Administrativo</w:t>
      </w:r>
    </w:p>
    <w:p w14:paraId="66E24A55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Autenticación y Acceso</w:t>
      </w:r>
    </w:p>
    <w:p w14:paraId="124A9E43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Iniciar Sesión:</w:t>
      </w:r>
    </w:p>
    <w:p w14:paraId="53A61BB9" w14:textId="77777777" w:rsidR="0035789C" w:rsidRPr="0035789C" w:rsidRDefault="0035789C" w:rsidP="0035789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Ingresar a la URL del panel</w:t>
      </w:r>
    </w:p>
    <w:p w14:paraId="26826891" w14:textId="77777777" w:rsidR="0035789C" w:rsidRPr="0035789C" w:rsidRDefault="0035789C" w:rsidP="0035789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Introducir email en el campo correspondiente</w:t>
      </w:r>
    </w:p>
    <w:p w14:paraId="73F24CC7" w14:textId="77777777" w:rsidR="0035789C" w:rsidRPr="0035789C" w:rsidRDefault="0035789C" w:rsidP="0035789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Introducir contraseña en el campo de contraseña</w:t>
      </w:r>
    </w:p>
    <w:p w14:paraId="317860C9" w14:textId="77777777" w:rsidR="0035789C" w:rsidRPr="0035789C" w:rsidRDefault="0035789C" w:rsidP="0035789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botón "Iniciar Sesión"</w:t>
      </w:r>
    </w:p>
    <w:p w14:paraId="7225C779" w14:textId="77777777" w:rsidR="0035789C" w:rsidRPr="0035789C" w:rsidRDefault="0035789C" w:rsidP="0035789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El sistema redirige al </w:t>
      </w: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principal</w:t>
      </w:r>
    </w:p>
    <w:p w14:paraId="2E625F99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Rol requerido: Administrador o Coordinador Académico</w:t>
      </w:r>
    </w:p>
    <w:p w14:paraId="0EFA472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Recuperar Contraseña:</w:t>
      </w:r>
    </w:p>
    <w:p w14:paraId="32876899" w14:textId="77777777" w:rsidR="0035789C" w:rsidRPr="0035789C" w:rsidRDefault="0035789C" w:rsidP="0035789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En pantalla de </w:t>
      </w:r>
      <w:proofErr w:type="spellStart"/>
      <w:r w:rsidRPr="0035789C">
        <w:rPr>
          <w:rFonts w:ascii="Arial" w:hAnsi="Arial" w:cs="Arial"/>
          <w:sz w:val="24"/>
          <w:szCs w:val="24"/>
        </w:rPr>
        <w:t>login</w:t>
      </w:r>
      <w:proofErr w:type="spellEnd"/>
      <w:r w:rsidRPr="0035789C">
        <w:rPr>
          <w:rFonts w:ascii="Arial" w:hAnsi="Arial" w:cs="Arial"/>
          <w:sz w:val="24"/>
          <w:szCs w:val="24"/>
        </w:rPr>
        <w:t>, hacer clic en "¿Olvidaste tu contraseña?"</w:t>
      </w:r>
    </w:p>
    <w:p w14:paraId="0FC4847C" w14:textId="77777777" w:rsidR="0035789C" w:rsidRPr="0035789C" w:rsidRDefault="0035789C" w:rsidP="0035789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Introducir email registrado en el sistema</w:t>
      </w:r>
    </w:p>
    <w:p w14:paraId="011B46CB" w14:textId="77777777" w:rsidR="0035789C" w:rsidRPr="0035789C" w:rsidRDefault="0035789C" w:rsidP="0035789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Presionar "Enviar" para recibir email de recuperación</w:t>
      </w:r>
    </w:p>
    <w:p w14:paraId="0E7780A3" w14:textId="77777777" w:rsidR="0035789C" w:rsidRPr="0035789C" w:rsidRDefault="0035789C" w:rsidP="0035789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bandeja de entrada y seguir instrucciones del correo</w:t>
      </w:r>
    </w:p>
    <w:p w14:paraId="198EAB1C" w14:textId="77777777" w:rsidR="0035789C" w:rsidRPr="0035789C" w:rsidRDefault="0035789C" w:rsidP="0035789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Crear nueva contraseña siguiendo el enlace recibido</w:t>
      </w:r>
    </w:p>
    <w:p w14:paraId="11471180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5789C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b/>
          <w:bCs/>
          <w:sz w:val="24"/>
          <w:szCs w:val="24"/>
        </w:rPr>
        <w:t xml:space="preserve"> Principal</w:t>
      </w:r>
    </w:p>
    <w:p w14:paraId="6E771FC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Visualización de Métricas Generales:</w:t>
      </w:r>
    </w:p>
    <w:p w14:paraId="6B0BB175" w14:textId="77777777" w:rsidR="0035789C" w:rsidRPr="0035789C" w:rsidRDefault="0035789C" w:rsidP="0035789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Acceder al </w:t>
      </w: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(pantalla principal tras </w:t>
      </w:r>
      <w:proofErr w:type="spellStart"/>
      <w:r w:rsidRPr="0035789C">
        <w:rPr>
          <w:rFonts w:ascii="Arial" w:hAnsi="Arial" w:cs="Arial"/>
          <w:sz w:val="24"/>
          <w:szCs w:val="24"/>
        </w:rPr>
        <w:t>login</w:t>
      </w:r>
      <w:proofErr w:type="spellEnd"/>
      <w:r w:rsidRPr="0035789C">
        <w:rPr>
          <w:rFonts w:ascii="Arial" w:hAnsi="Arial" w:cs="Arial"/>
          <w:sz w:val="24"/>
          <w:szCs w:val="24"/>
        </w:rPr>
        <w:t>)</w:t>
      </w:r>
    </w:p>
    <w:p w14:paraId="3AA3BDBB" w14:textId="77777777" w:rsidR="0035789C" w:rsidRPr="0035789C" w:rsidRDefault="0035789C" w:rsidP="0035789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</w:t>
      </w:r>
      <w:proofErr w:type="spellStart"/>
      <w:r w:rsidRPr="0035789C">
        <w:rPr>
          <w:rFonts w:ascii="Arial" w:hAnsi="Arial" w:cs="Arial"/>
          <w:sz w:val="24"/>
          <w:szCs w:val="24"/>
        </w:rPr>
        <w:t>cards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de métricas: </w:t>
      </w:r>
    </w:p>
    <w:p w14:paraId="36B27BE3" w14:textId="77777777" w:rsidR="0035789C" w:rsidRPr="0035789C" w:rsidRDefault="0035789C" w:rsidP="0035789C">
      <w:pPr>
        <w:numPr>
          <w:ilvl w:val="1"/>
          <w:numId w:val="78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35789C">
        <w:rPr>
          <w:rFonts w:ascii="Arial" w:hAnsi="Arial" w:cs="Arial"/>
          <w:sz w:val="24"/>
          <w:szCs w:val="24"/>
        </w:rPr>
        <w:t>Total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de estudiantes activos</w:t>
      </w:r>
    </w:p>
    <w:p w14:paraId="78477BD8" w14:textId="77777777" w:rsidR="0035789C" w:rsidRPr="0035789C" w:rsidRDefault="0035789C" w:rsidP="0035789C">
      <w:pPr>
        <w:numPr>
          <w:ilvl w:val="1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Sesiones completadas hoy/semana</w:t>
      </w:r>
    </w:p>
    <w:p w14:paraId="6966F923" w14:textId="77777777" w:rsidR="0035789C" w:rsidRPr="0035789C" w:rsidRDefault="0035789C" w:rsidP="0035789C">
      <w:pPr>
        <w:numPr>
          <w:ilvl w:val="1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Promedio de rendimiento institucional</w:t>
      </w:r>
    </w:p>
    <w:p w14:paraId="2E70B4AB" w14:textId="77777777" w:rsidR="0035789C" w:rsidRPr="0035789C" w:rsidRDefault="0035789C" w:rsidP="0035789C">
      <w:pPr>
        <w:numPr>
          <w:ilvl w:val="1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Alertas académicas pendientes</w:t>
      </w:r>
    </w:p>
    <w:p w14:paraId="34CFCEC0" w14:textId="77777777" w:rsidR="0035789C" w:rsidRPr="0035789C" w:rsidRDefault="0035789C" w:rsidP="0035789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Interpretar gráficos de rendimiento por área ICFES</w:t>
      </w:r>
    </w:p>
    <w:p w14:paraId="233B724B" w14:textId="77777777" w:rsidR="0035789C" w:rsidRPr="0035789C" w:rsidRDefault="0035789C" w:rsidP="0035789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lista de alertas recientes en panel lateral</w:t>
      </w:r>
    </w:p>
    <w:p w14:paraId="3A9C7938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Información mostrada:</w:t>
      </w:r>
    </w:p>
    <w:p w14:paraId="1FE3283F" w14:textId="77777777" w:rsidR="0035789C" w:rsidRPr="0035789C" w:rsidRDefault="0035789C" w:rsidP="0035789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Estadísticas en tiempo real</w:t>
      </w:r>
    </w:p>
    <w:p w14:paraId="688BB6A0" w14:textId="77777777" w:rsidR="0035789C" w:rsidRPr="0035789C" w:rsidRDefault="0035789C" w:rsidP="0035789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Gráficos interactivos por área</w:t>
      </w:r>
    </w:p>
    <w:p w14:paraId="52EA0BBD" w14:textId="77777777" w:rsidR="0035789C" w:rsidRPr="0035789C" w:rsidRDefault="0035789C" w:rsidP="0035789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35789C">
        <w:rPr>
          <w:rFonts w:ascii="Arial" w:hAnsi="Arial" w:cs="Arial"/>
          <w:sz w:val="24"/>
          <w:szCs w:val="24"/>
        </w:rPr>
        <w:t>Comparativas temporales</w:t>
      </w:r>
      <w:proofErr w:type="gramEnd"/>
    </w:p>
    <w:p w14:paraId="77D135E9" w14:textId="77777777" w:rsidR="0035789C" w:rsidRPr="0035789C" w:rsidRDefault="0035789C" w:rsidP="0035789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Estudiantes destacados y en riesgo</w:t>
      </w:r>
    </w:p>
    <w:p w14:paraId="300E2D32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Filtros y Períodos de Tiempo:</w:t>
      </w:r>
    </w:p>
    <w:p w14:paraId="2AE8B341" w14:textId="77777777" w:rsidR="0035789C" w:rsidRPr="0035789C" w:rsidRDefault="0035789C" w:rsidP="0035789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filtro temporal (hoy, semana, mes, trimestre, personalizado)</w:t>
      </w:r>
    </w:p>
    <w:p w14:paraId="3C318128" w14:textId="77777777" w:rsidR="0035789C" w:rsidRPr="0035789C" w:rsidRDefault="0035789C" w:rsidP="0035789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Aplicar filtros por institución (si administra múltiples)</w:t>
      </w:r>
    </w:p>
    <w:p w14:paraId="5234AC61" w14:textId="77777777" w:rsidR="0035789C" w:rsidRPr="0035789C" w:rsidRDefault="0035789C" w:rsidP="0035789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Exportar datos usando botón "Exportar Reporte"</w:t>
      </w:r>
    </w:p>
    <w:p w14:paraId="49C5DEB4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Gestión de Estudiantes</w:t>
      </w:r>
    </w:p>
    <w:p w14:paraId="46FD7496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Listar Estudiantes:</w:t>
      </w:r>
    </w:p>
    <w:p w14:paraId="046E6621" w14:textId="77777777" w:rsidR="0035789C" w:rsidRPr="0035789C" w:rsidRDefault="0035789C" w:rsidP="0035789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a "Estudiantes" en el menú lateral</w:t>
      </w:r>
    </w:p>
    <w:p w14:paraId="1A50A5FB" w14:textId="77777777" w:rsidR="0035789C" w:rsidRPr="0035789C" w:rsidRDefault="0035789C" w:rsidP="0035789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Visualizar tabla completa de estudiantes registrados</w:t>
      </w:r>
    </w:p>
    <w:p w14:paraId="22FC452F" w14:textId="77777777" w:rsidR="0035789C" w:rsidRPr="0035789C" w:rsidRDefault="0035789C" w:rsidP="0035789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Utilizar barra de búsqueda para localizar estudiante específico</w:t>
      </w:r>
    </w:p>
    <w:p w14:paraId="42F6DBFD" w14:textId="77777777" w:rsidR="0035789C" w:rsidRPr="0035789C" w:rsidRDefault="0035789C" w:rsidP="0035789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Aplicar filtros avanzados: </w:t>
      </w:r>
    </w:p>
    <w:p w14:paraId="1362506E" w14:textId="77777777" w:rsidR="0035789C" w:rsidRPr="0035789C" w:rsidRDefault="0035789C" w:rsidP="0035789C">
      <w:pPr>
        <w:numPr>
          <w:ilvl w:val="1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institución</w:t>
      </w:r>
    </w:p>
    <w:p w14:paraId="3DB4456E" w14:textId="77777777" w:rsidR="0035789C" w:rsidRPr="0035789C" w:rsidRDefault="0035789C" w:rsidP="0035789C">
      <w:pPr>
        <w:numPr>
          <w:ilvl w:val="1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rendimiento (alto, medio, bajo)</w:t>
      </w:r>
    </w:p>
    <w:p w14:paraId="47D87303" w14:textId="77777777" w:rsidR="0035789C" w:rsidRPr="0035789C" w:rsidRDefault="0035789C" w:rsidP="0035789C">
      <w:pPr>
        <w:numPr>
          <w:ilvl w:val="1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área débil identificada</w:t>
      </w:r>
    </w:p>
    <w:p w14:paraId="55C12310" w14:textId="77777777" w:rsidR="0035789C" w:rsidRPr="0035789C" w:rsidRDefault="0035789C" w:rsidP="0035789C">
      <w:pPr>
        <w:numPr>
          <w:ilvl w:val="1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estado (activo, inactivo)</w:t>
      </w:r>
    </w:p>
    <w:p w14:paraId="6D6B0902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Información mostrada por estudiante:</w:t>
      </w:r>
    </w:p>
    <w:p w14:paraId="3E4576A8" w14:textId="77777777" w:rsidR="0035789C" w:rsidRPr="0035789C" w:rsidRDefault="0035789C" w:rsidP="0035789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Nombre completo y email</w:t>
      </w:r>
    </w:p>
    <w:p w14:paraId="09E5D849" w14:textId="77777777" w:rsidR="0035789C" w:rsidRPr="0035789C" w:rsidRDefault="0035789C" w:rsidP="0035789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Institución académica</w:t>
      </w:r>
    </w:p>
    <w:p w14:paraId="51A72669" w14:textId="77777777" w:rsidR="0035789C" w:rsidRPr="0035789C" w:rsidRDefault="0035789C" w:rsidP="0035789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Última actividad</w:t>
      </w:r>
    </w:p>
    <w:p w14:paraId="14796556" w14:textId="77777777" w:rsidR="0035789C" w:rsidRPr="0035789C" w:rsidRDefault="0035789C" w:rsidP="0035789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Promedio general</w:t>
      </w:r>
    </w:p>
    <w:p w14:paraId="103149E5" w14:textId="77777777" w:rsidR="0035789C" w:rsidRPr="0035789C" w:rsidRDefault="0035789C" w:rsidP="0035789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Área más débil</w:t>
      </w:r>
    </w:p>
    <w:p w14:paraId="4DEC8BC4" w14:textId="77777777" w:rsidR="0035789C" w:rsidRPr="0035789C" w:rsidRDefault="0035789C" w:rsidP="0035789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Estado de cuenta</w:t>
      </w:r>
    </w:p>
    <w:p w14:paraId="06BAB32D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Crear Nuevo Estudiante:</w:t>
      </w:r>
    </w:p>
    <w:p w14:paraId="43787813" w14:textId="77777777" w:rsidR="0035789C" w:rsidRPr="0035789C" w:rsidRDefault="0035789C" w:rsidP="0035789C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botón "+ Nuevo Estudiante"</w:t>
      </w:r>
    </w:p>
    <w:p w14:paraId="7FA3499D" w14:textId="77777777" w:rsidR="0035789C" w:rsidRPr="0035789C" w:rsidRDefault="0035789C" w:rsidP="0035789C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Completar formulario: </w:t>
      </w:r>
    </w:p>
    <w:p w14:paraId="364C0EA3" w14:textId="77777777" w:rsidR="0035789C" w:rsidRPr="0035789C" w:rsidRDefault="0035789C" w:rsidP="0035789C">
      <w:pPr>
        <w:numPr>
          <w:ilvl w:val="1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Nombre completo</w:t>
      </w:r>
    </w:p>
    <w:p w14:paraId="1EDA4DC5" w14:textId="77777777" w:rsidR="0035789C" w:rsidRPr="0035789C" w:rsidRDefault="0035789C" w:rsidP="0035789C">
      <w:pPr>
        <w:numPr>
          <w:ilvl w:val="1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Email (único en el sistema)</w:t>
      </w:r>
    </w:p>
    <w:p w14:paraId="37E64E24" w14:textId="77777777" w:rsidR="0035789C" w:rsidRPr="0035789C" w:rsidRDefault="0035789C" w:rsidP="0035789C">
      <w:pPr>
        <w:numPr>
          <w:ilvl w:val="1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Institución académica</w:t>
      </w:r>
    </w:p>
    <w:p w14:paraId="1950912C" w14:textId="77777777" w:rsidR="0035789C" w:rsidRPr="0035789C" w:rsidRDefault="0035789C" w:rsidP="0035789C">
      <w:pPr>
        <w:numPr>
          <w:ilvl w:val="1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Contraseña temporal</w:t>
      </w:r>
    </w:p>
    <w:p w14:paraId="42DE1382" w14:textId="77777777" w:rsidR="0035789C" w:rsidRPr="0035789C" w:rsidRDefault="0035789C" w:rsidP="0035789C">
      <w:pPr>
        <w:numPr>
          <w:ilvl w:val="1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Información adicional (opcional)</w:t>
      </w:r>
    </w:p>
    <w:p w14:paraId="5C9F49DA" w14:textId="77777777" w:rsidR="0035789C" w:rsidRPr="0035789C" w:rsidRDefault="0035789C" w:rsidP="0035789C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"Guardar" para crear cuenta</w:t>
      </w:r>
    </w:p>
    <w:p w14:paraId="65E1120D" w14:textId="77777777" w:rsidR="0035789C" w:rsidRPr="0035789C" w:rsidRDefault="0035789C" w:rsidP="0035789C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El sistema envía email de bienvenida automático</w:t>
      </w:r>
    </w:p>
    <w:p w14:paraId="067E5F1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Rol requerido: Administrador</w:t>
      </w:r>
    </w:p>
    <w:p w14:paraId="3913553E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Perfil Detallado de Estudiante:</w:t>
      </w:r>
    </w:p>
    <w:p w14:paraId="35B9FB79" w14:textId="77777777" w:rsidR="0035789C" w:rsidRPr="0035789C" w:rsidRDefault="0035789C" w:rsidP="0035789C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Hacer clic en nombre del estudiante en la tabla</w:t>
      </w:r>
    </w:p>
    <w:p w14:paraId="3AF12387" w14:textId="77777777" w:rsidR="0035789C" w:rsidRPr="0035789C" w:rsidRDefault="0035789C" w:rsidP="0035789C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información completa: </w:t>
      </w:r>
    </w:p>
    <w:p w14:paraId="4FECD253" w14:textId="77777777" w:rsidR="0035789C" w:rsidRPr="0035789C" w:rsidRDefault="0035789C" w:rsidP="0035789C">
      <w:pPr>
        <w:numPr>
          <w:ilvl w:val="1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Datos personales y académicos</w:t>
      </w:r>
    </w:p>
    <w:p w14:paraId="4B4DA3A7" w14:textId="77777777" w:rsidR="0035789C" w:rsidRPr="0035789C" w:rsidRDefault="0035789C" w:rsidP="0035789C">
      <w:pPr>
        <w:numPr>
          <w:ilvl w:val="1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Historial de sesiones completadas</w:t>
      </w:r>
    </w:p>
    <w:p w14:paraId="7C8C0DEA" w14:textId="77777777" w:rsidR="0035789C" w:rsidRPr="0035789C" w:rsidRDefault="0035789C" w:rsidP="0035789C">
      <w:pPr>
        <w:numPr>
          <w:ilvl w:val="1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Gráficos de progreso por área ICFES</w:t>
      </w:r>
    </w:p>
    <w:p w14:paraId="23FEB874" w14:textId="77777777" w:rsidR="0035789C" w:rsidRPr="0035789C" w:rsidRDefault="0035789C" w:rsidP="0035789C">
      <w:pPr>
        <w:numPr>
          <w:ilvl w:val="1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Resultado </w:t>
      </w:r>
      <w:proofErr w:type="gramStart"/>
      <w:r w:rsidRPr="0035789C">
        <w:rPr>
          <w:rFonts w:ascii="Arial" w:hAnsi="Arial" w:cs="Arial"/>
          <w:sz w:val="24"/>
          <w:szCs w:val="24"/>
        </w:rPr>
        <w:t>del test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de Kolb</w:t>
      </w:r>
    </w:p>
    <w:p w14:paraId="7DF70A16" w14:textId="77777777" w:rsidR="0035789C" w:rsidRPr="0035789C" w:rsidRDefault="0035789C" w:rsidP="0035789C">
      <w:pPr>
        <w:numPr>
          <w:ilvl w:val="1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Logros y </w:t>
      </w:r>
      <w:proofErr w:type="spellStart"/>
      <w:r w:rsidRPr="0035789C">
        <w:rPr>
          <w:rFonts w:ascii="Arial" w:hAnsi="Arial" w:cs="Arial"/>
          <w:sz w:val="24"/>
          <w:szCs w:val="24"/>
        </w:rPr>
        <w:t>badges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obtenidos</w:t>
      </w:r>
    </w:p>
    <w:p w14:paraId="094AE6EE" w14:textId="77777777" w:rsidR="0035789C" w:rsidRPr="0035789C" w:rsidRDefault="0035789C" w:rsidP="0035789C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entre pestañas para ver diferentes secciones</w:t>
      </w:r>
    </w:p>
    <w:p w14:paraId="1989F288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Editar Información de Estudiante:</w:t>
      </w:r>
    </w:p>
    <w:p w14:paraId="5C2A1C7A" w14:textId="77777777" w:rsidR="0035789C" w:rsidRPr="0035789C" w:rsidRDefault="0035789C" w:rsidP="0035789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al perfil del estudiante</w:t>
      </w:r>
    </w:p>
    <w:p w14:paraId="569362B0" w14:textId="77777777" w:rsidR="0035789C" w:rsidRPr="0035789C" w:rsidRDefault="0035789C" w:rsidP="0035789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botón "Editar"</w:t>
      </w:r>
    </w:p>
    <w:p w14:paraId="6F3DE921" w14:textId="77777777" w:rsidR="0035789C" w:rsidRPr="0035789C" w:rsidRDefault="0035789C" w:rsidP="0035789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Modificar campos necesarios</w:t>
      </w:r>
    </w:p>
    <w:p w14:paraId="3525861C" w14:textId="77777777" w:rsidR="0035789C" w:rsidRPr="0035789C" w:rsidRDefault="0035789C" w:rsidP="0035789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Guardar cambios presionando "Actualizar"</w:t>
      </w:r>
    </w:p>
    <w:p w14:paraId="7B96A208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Eliminar/Desactivar Estudiante:</w:t>
      </w:r>
    </w:p>
    <w:p w14:paraId="5CD30025" w14:textId="77777777" w:rsidR="0035789C" w:rsidRPr="0035789C" w:rsidRDefault="0035789C" w:rsidP="0035789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estudiante en la tabla</w:t>
      </w:r>
    </w:p>
    <w:p w14:paraId="25B9735E" w14:textId="77777777" w:rsidR="0035789C" w:rsidRPr="0035789C" w:rsidRDefault="0035789C" w:rsidP="0035789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botón "Acciones" &gt; "Desactivar"</w:t>
      </w:r>
    </w:p>
    <w:p w14:paraId="568BB484" w14:textId="77777777" w:rsidR="0035789C" w:rsidRPr="0035789C" w:rsidRDefault="0035789C" w:rsidP="0035789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Confirmar acción en modal de confirmación</w:t>
      </w:r>
    </w:p>
    <w:p w14:paraId="4898FDD9" w14:textId="77777777" w:rsidR="0035789C" w:rsidRPr="0035789C" w:rsidRDefault="0035789C" w:rsidP="0035789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El estudiante queda </w:t>
      </w:r>
      <w:proofErr w:type="gramStart"/>
      <w:r w:rsidRPr="0035789C">
        <w:rPr>
          <w:rFonts w:ascii="Arial" w:hAnsi="Arial" w:cs="Arial"/>
          <w:sz w:val="24"/>
          <w:szCs w:val="24"/>
        </w:rPr>
        <w:t>inactivo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pero conserva historial</w:t>
      </w:r>
    </w:p>
    <w:p w14:paraId="304F5C2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Nota: La eliminación completa solo está disponible para administradores principales.</w:t>
      </w:r>
    </w:p>
    <w:p w14:paraId="6F8E1FD9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Seguimiento por Áreas ICFES</w:t>
      </w:r>
    </w:p>
    <w:p w14:paraId="3A68BB13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de Matemáticas:</w:t>
      </w:r>
    </w:p>
    <w:p w14:paraId="5EDD8977" w14:textId="77777777" w:rsidR="0035789C" w:rsidRPr="0035789C" w:rsidRDefault="0035789C" w:rsidP="0035789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a "Áreas ICFES" &gt; "Matemáticas"</w:t>
      </w:r>
    </w:p>
    <w:p w14:paraId="73EF7198" w14:textId="77777777" w:rsidR="0035789C" w:rsidRPr="0035789C" w:rsidRDefault="0035789C" w:rsidP="0035789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Visualizar métricas específicas: </w:t>
      </w:r>
    </w:p>
    <w:p w14:paraId="43E5CC7B" w14:textId="77777777" w:rsidR="0035789C" w:rsidRPr="0035789C" w:rsidRDefault="0035789C" w:rsidP="0035789C">
      <w:pPr>
        <w:numPr>
          <w:ilvl w:val="1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Promedio institucional en matemáticas</w:t>
      </w:r>
    </w:p>
    <w:p w14:paraId="61E252B0" w14:textId="77777777" w:rsidR="0035789C" w:rsidRPr="0035789C" w:rsidRDefault="0035789C" w:rsidP="0035789C">
      <w:pPr>
        <w:numPr>
          <w:ilvl w:val="1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Estudiantes con bajo rendimiento</w:t>
      </w:r>
    </w:p>
    <w:p w14:paraId="428B1922" w14:textId="77777777" w:rsidR="0035789C" w:rsidRPr="0035789C" w:rsidRDefault="0035789C" w:rsidP="0035789C">
      <w:pPr>
        <w:numPr>
          <w:ilvl w:val="1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Temas más difíciles identificados</w:t>
      </w:r>
    </w:p>
    <w:p w14:paraId="6D4FF61B" w14:textId="77777777" w:rsidR="0035789C" w:rsidRPr="0035789C" w:rsidRDefault="0035789C" w:rsidP="0035789C">
      <w:pPr>
        <w:numPr>
          <w:ilvl w:val="1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Evolución temporal del área</w:t>
      </w:r>
    </w:p>
    <w:p w14:paraId="2FA151F6" w14:textId="77777777" w:rsidR="0035789C" w:rsidRPr="0035789C" w:rsidRDefault="0035789C" w:rsidP="0035789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gráficos detallados de progreso</w:t>
      </w:r>
    </w:p>
    <w:p w14:paraId="5AD2106D" w14:textId="77777777" w:rsidR="0035789C" w:rsidRPr="0035789C" w:rsidRDefault="0035789C" w:rsidP="0035789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Identificar estudiantes que requieren refuerzo</w:t>
      </w:r>
    </w:p>
    <w:p w14:paraId="47CCF91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por Área (Lectura Crítica, Ciencias, etc.):</w:t>
      </w:r>
    </w:p>
    <w:p w14:paraId="1D7BE85B" w14:textId="77777777" w:rsidR="0035789C" w:rsidRPr="0035789C" w:rsidRDefault="0035789C" w:rsidP="0035789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área específica en menú "Áreas ICFES"</w:t>
      </w:r>
    </w:p>
    <w:p w14:paraId="358DA31B" w14:textId="77777777" w:rsidR="0035789C" w:rsidRPr="0035789C" w:rsidRDefault="0035789C" w:rsidP="0035789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Analizar métricas particulares del área seleccionada</w:t>
      </w:r>
    </w:p>
    <w:p w14:paraId="15B7178E" w14:textId="77777777" w:rsidR="0035789C" w:rsidRPr="0035789C" w:rsidRDefault="0035789C" w:rsidP="0035789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Comparar rendimiento entre diferentes áreas</w:t>
      </w:r>
    </w:p>
    <w:p w14:paraId="2C0F66C6" w14:textId="77777777" w:rsidR="0035789C" w:rsidRPr="0035789C" w:rsidRDefault="0035789C" w:rsidP="0035789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Generar reportes específicos por área</w:t>
      </w:r>
    </w:p>
    <w:p w14:paraId="65E678A5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Estudiantes en Riesgo por Área:</w:t>
      </w:r>
    </w:p>
    <w:p w14:paraId="55AF2D0E" w14:textId="77777777" w:rsidR="0035789C" w:rsidRPr="0035789C" w:rsidRDefault="0035789C" w:rsidP="0035789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sección "Alertas" dentro del área</w:t>
      </w:r>
    </w:p>
    <w:p w14:paraId="3C604721" w14:textId="77777777" w:rsidR="0035789C" w:rsidRPr="0035789C" w:rsidRDefault="0035789C" w:rsidP="0035789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lista de estudiantes con rendimiento bajo (menos de 60%)</w:t>
      </w:r>
    </w:p>
    <w:p w14:paraId="54959D0C" w14:textId="77777777" w:rsidR="0035789C" w:rsidRPr="0035789C" w:rsidRDefault="0035789C" w:rsidP="0035789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recomendaciones automáticas generadas por el sistema</w:t>
      </w:r>
    </w:p>
    <w:p w14:paraId="0AB6A9F5" w14:textId="77777777" w:rsidR="0035789C" w:rsidRPr="0035789C" w:rsidRDefault="0035789C" w:rsidP="0035789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Tomar acciones correctivas (notificaciones, seguimiento especial)</w:t>
      </w:r>
    </w:p>
    <w:p w14:paraId="1CA2D24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Reportes y Análisis</w:t>
      </w:r>
    </w:p>
    <w:p w14:paraId="2D68CE92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Generar Reporte de Rendimiento:</w:t>
      </w:r>
    </w:p>
    <w:p w14:paraId="28C99168" w14:textId="77777777" w:rsidR="0035789C" w:rsidRPr="0035789C" w:rsidRDefault="0035789C" w:rsidP="0035789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Navegar a "Reportes" en menú principal</w:t>
      </w:r>
    </w:p>
    <w:p w14:paraId="57DBF881" w14:textId="77777777" w:rsidR="0035789C" w:rsidRPr="0035789C" w:rsidRDefault="0035789C" w:rsidP="0035789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Seleccionar tipo de reporte: </w:t>
      </w:r>
    </w:p>
    <w:p w14:paraId="2CD94FC5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Rendimiento por estudiante</w:t>
      </w:r>
    </w:p>
    <w:p w14:paraId="27D6096A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Rendimiento por área ICFES</w:t>
      </w:r>
    </w:p>
    <w:p w14:paraId="593400F9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Rendimiento institucional</w:t>
      </w:r>
    </w:p>
    <w:p w14:paraId="3B1625A7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Reporte comparativo</w:t>
      </w:r>
    </w:p>
    <w:p w14:paraId="5BAF3F4C" w14:textId="77777777" w:rsidR="0035789C" w:rsidRPr="0035789C" w:rsidRDefault="0035789C" w:rsidP="0035789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Configurar parámetros: </w:t>
      </w:r>
    </w:p>
    <w:p w14:paraId="6D1C3952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Rango de fechas</w:t>
      </w:r>
    </w:p>
    <w:p w14:paraId="6ED00283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Estudiantes específicos (opcional)</w:t>
      </w:r>
    </w:p>
    <w:p w14:paraId="3CFD4204" w14:textId="77777777" w:rsidR="0035789C" w:rsidRPr="0035789C" w:rsidRDefault="0035789C" w:rsidP="0035789C">
      <w:pPr>
        <w:numPr>
          <w:ilvl w:val="1"/>
          <w:numId w:val="90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35789C">
        <w:rPr>
          <w:rFonts w:ascii="Arial" w:hAnsi="Arial" w:cs="Arial"/>
          <w:sz w:val="24"/>
          <w:szCs w:val="24"/>
        </w:rPr>
        <w:t>Áreas a incluir</w:t>
      </w:r>
      <w:proofErr w:type="gramEnd"/>
    </w:p>
    <w:p w14:paraId="5ADA78FB" w14:textId="77777777" w:rsidR="0035789C" w:rsidRPr="0035789C" w:rsidRDefault="0035789C" w:rsidP="0035789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"Generar Reporte"</w:t>
      </w:r>
    </w:p>
    <w:p w14:paraId="0A6013BF" w14:textId="77777777" w:rsidR="0035789C" w:rsidRPr="0035789C" w:rsidRDefault="0035789C" w:rsidP="0035789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Descargar en formato PDF o Excel</w:t>
      </w:r>
    </w:p>
    <w:p w14:paraId="22E242B5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Exportar Datos:</w:t>
      </w:r>
    </w:p>
    <w:p w14:paraId="5D25D5B2" w14:textId="77777777" w:rsidR="0035789C" w:rsidRPr="0035789C" w:rsidRDefault="0035789C" w:rsidP="0035789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datos a exportar (estudiantes, sesiones, métricas)</w:t>
      </w:r>
    </w:p>
    <w:p w14:paraId="0F83F37F" w14:textId="77777777" w:rsidR="0035789C" w:rsidRPr="0035789C" w:rsidRDefault="0035789C" w:rsidP="0035789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Elegir formato de exportación (Excel, CSV, PDF)</w:t>
      </w:r>
    </w:p>
    <w:p w14:paraId="5420FCD8" w14:textId="77777777" w:rsidR="0035789C" w:rsidRPr="0035789C" w:rsidRDefault="0035789C" w:rsidP="0035789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Configurar filtros si es necesario</w:t>
      </w:r>
    </w:p>
    <w:p w14:paraId="1090BCAB" w14:textId="77777777" w:rsidR="0035789C" w:rsidRPr="0035789C" w:rsidRDefault="0035789C" w:rsidP="0035789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"Exportar" y esperar descarga</w:t>
      </w:r>
    </w:p>
    <w:p w14:paraId="1BA2A99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Gestión de Notificaciones</w:t>
      </w:r>
    </w:p>
    <w:p w14:paraId="4A4FD10E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Enviar Notificación Manual:</w:t>
      </w:r>
    </w:p>
    <w:p w14:paraId="7313D475" w14:textId="77777777" w:rsidR="0035789C" w:rsidRPr="0035789C" w:rsidRDefault="0035789C" w:rsidP="0035789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"Notificaciones" &gt; "Enviar Nueva"</w:t>
      </w:r>
    </w:p>
    <w:p w14:paraId="5ACA8C8E" w14:textId="77777777" w:rsidR="0035789C" w:rsidRPr="0035789C" w:rsidRDefault="0035789C" w:rsidP="0035789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Completar formulario: </w:t>
      </w:r>
    </w:p>
    <w:p w14:paraId="277F0DC3" w14:textId="77777777" w:rsidR="0035789C" w:rsidRPr="0035789C" w:rsidRDefault="0035789C" w:rsidP="0035789C">
      <w:pPr>
        <w:numPr>
          <w:ilvl w:val="1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Título de la notificación</w:t>
      </w:r>
    </w:p>
    <w:p w14:paraId="503FB413" w14:textId="77777777" w:rsidR="0035789C" w:rsidRPr="0035789C" w:rsidRDefault="0035789C" w:rsidP="0035789C">
      <w:pPr>
        <w:numPr>
          <w:ilvl w:val="1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Mensaje completo</w:t>
      </w:r>
    </w:p>
    <w:p w14:paraId="36EC2C9F" w14:textId="77777777" w:rsidR="0035789C" w:rsidRPr="0035789C" w:rsidRDefault="0035789C" w:rsidP="0035789C">
      <w:pPr>
        <w:numPr>
          <w:ilvl w:val="1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Destinatarios (individual, por grupo, masiva)</w:t>
      </w:r>
    </w:p>
    <w:p w14:paraId="1D78A2EF" w14:textId="77777777" w:rsidR="0035789C" w:rsidRPr="0035789C" w:rsidRDefault="0035789C" w:rsidP="0035789C">
      <w:pPr>
        <w:numPr>
          <w:ilvl w:val="1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Tipo de notificación (información, alerta, recordatorio)</w:t>
      </w:r>
    </w:p>
    <w:p w14:paraId="380F7621" w14:textId="77777777" w:rsidR="0035789C" w:rsidRPr="0035789C" w:rsidRDefault="0035789C" w:rsidP="0035789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Previsualizar notificación antes de enviar</w:t>
      </w:r>
    </w:p>
    <w:p w14:paraId="44339885" w14:textId="77777777" w:rsidR="0035789C" w:rsidRPr="0035789C" w:rsidRDefault="0035789C" w:rsidP="0035789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"Enviar Ahora" o "Programar Envío"</w:t>
      </w:r>
    </w:p>
    <w:p w14:paraId="0A6EF99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Historial de Notificaciones:</w:t>
      </w:r>
    </w:p>
    <w:p w14:paraId="5E68DB95" w14:textId="77777777" w:rsidR="0035789C" w:rsidRPr="0035789C" w:rsidRDefault="0035789C" w:rsidP="0035789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a "Notificaciones" &gt; "Historial"</w:t>
      </w:r>
    </w:p>
    <w:p w14:paraId="77BCCDE6" w14:textId="77777777" w:rsidR="0035789C" w:rsidRPr="0035789C" w:rsidRDefault="0035789C" w:rsidP="0035789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todas las notificaciones enviadas</w:t>
      </w:r>
    </w:p>
    <w:p w14:paraId="2133EA8A" w14:textId="77777777" w:rsidR="0035789C" w:rsidRPr="0035789C" w:rsidRDefault="0035789C" w:rsidP="0035789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Filtrar por: </w:t>
      </w:r>
    </w:p>
    <w:p w14:paraId="5FB97EE1" w14:textId="77777777" w:rsidR="0035789C" w:rsidRPr="0035789C" w:rsidRDefault="0035789C" w:rsidP="0035789C">
      <w:pPr>
        <w:numPr>
          <w:ilvl w:val="1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Fecha de envío</w:t>
      </w:r>
    </w:p>
    <w:p w14:paraId="6A457A44" w14:textId="77777777" w:rsidR="0035789C" w:rsidRPr="0035789C" w:rsidRDefault="0035789C" w:rsidP="0035789C">
      <w:pPr>
        <w:numPr>
          <w:ilvl w:val="1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Tipo de notificación</w:t>
      </w:r>
    </w:p>
    <w:p w14:paraId="06707E90" w14:textId="77777777" w:rsidR="0035789C" w:rsidRPr="0035789C" w:rsidRDefault="0035789C" w:rsidP="0035789C">
      <w:pPr>
        <w:numPr>
          <w:ilvl w:val="1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Destinatario</w:t>
      </w:r>
    </w:p>
    <w:p w14:paraId="24B41775" w14:textId="77777777" w:rsidR="0035789C" w:rsidRPr="0035789C" w:rsidRDefault="0035789C" w:rsidP="0035789C">
      <w:pPr>
        <w:numPr>
          <w:ilvl w:val="1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Estado (entregada, pendiente, fallida)</w:t>
      </w:r>
    </w:p>
    <w:p w14:paraId="2BF49F60" w14:textId="77777777" w:rsidR="0035789C" w:rsidRPr="0035789C" w:rsidRDefault="0035789C" w:rsidP="0035789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estadísticas de entrega y lectura</w:t>
      </w:r>
    </w:p>
    <w:p w14:paraId="6292DE5F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Configurar Notificaciones Automáticas:</w:t>
      </w:r>
    </w:p>
    <w:p w14:paraId="3769BAB4" w14:textId="77777777" w:rsidR="0035789C" w:rsidRPr="0035789C" w:rsidRDefault="0035789C" w:rsidP="0035789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"Configuración" &gt; "Notificaciones Automáticas"</w:t>
      </w:r>
    </w:p>
    <w:p w14:paraId="6E2C5D36" w14:textId="77777777" w:rsidR="0035789C" w:rsidRPr="0035789C" w:rsidRDefault="0035789C" w:rsidP="0035789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Definir reglas: </w:t>
      </w:r>
    </w:p>
    <w:p w14:paraId="3700C7F2" w14:textId="77777777" w:rsidR="0035789C" w:rsidRPr="0035789C" w:rsidRDefault="0035789C" w:rsidP="0035789C">
      <w:pPr>
        <w:numPr>
          <w:ilvl w:val="1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Rendimiento bajo (umbral configurable)</w:t>
      </w:r>
    </w:p>
    <w:p w14:paraId="340354F9" w14:textId="77777777" w:rsidR="0035789C" w:rsidRPr="0035789C" w:rsidRDefault="0035789C" w:rsidP="0035789C">
      <w:pPr>
        <w:numPr>
          <w:ilvl w:val="1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Inactividad prolongada (días sin sesiones)</w:t>
      </w:r>
    </w:p>
    <w:p w14:paraId="7EDFA7EC" w14:textId="77777777" w:rsidR="0035789C" w:rsidRPr="0035789C" w:rsidRDefault="0035789C" w:rsidP="0035789C">
      <w:pPr>
        <w:numPr>
          <w:ilvl w:val="1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Áreas críticas detectadas</w:t>
      </w:r>
    </w:p>
    <w:p w14:paraId="653A1646" w14:textId="77777777" w:rsidR="0035789C" w:rsidRPr="0035789C" w:rsidRDefault="0035789C" w:rsidP="0035789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Configurar frecuencia de evaluación</w:t>
      </w:r>
    </w:p>
    <w:p w14:paraId="007559EB" w14:textId="77777777" w:rsidR="0035789C" w:rsidRPr="0035789C" w:rsidRDefault="0035789C" w:rsidP="0035789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Activar o desactivar reglas según necesidad</w:t>
      </w:r>
    </w:p>
    <w:p w14:paraId="310741B9" w14:textId="77777777" w:rsidR="0035789C" w:rsidRPr="0035789C" w:rsidRDefault="0035789C" w:rsidP="0035789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Aplicación Móvil para Estudiantes</w:t>
      </w:r>
    </w:p>
    <w:p w14:paraId="7E711645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Registro e Inicio de Sesión</w:t>
      </w:r>
    </w:p>
    <w:p w14:paraId="53704605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Crear Cuenta Nueva:</w:t>
      </w:r>
    </w:p>
    <w:p w14:paraId="153B1419" w14:textId="77777777" w:rsidR="0035789C" w:rsidRPr="0035789C" w:rsidRDefault="0035789C" w:rsidP="0035789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Abrir aplicación </w:t>
      </w:r>
      <w:proofErr w:type="spellStart"/>
      <w:r w:rsidRPr="0035789C">
        <w:rPr>
          <w:rFonts w:ascii="Arial" w:hAnsi="Arial" w:cs="Arial"/>
          <w:sz w:val="24"/>
          <w:szCs w:val="24"/>
        </w:rPr>
        <w:t>EduExce</w:t>
      </w:r>
      <w:proofErr w:type="spellEnd"/>
    </w:p>
    <w:p w14:paraId="167EB43D" w14:textId="77777777" w:rsidR="0035789C" w:rsidRPr="0035789C" w:rsidRDefault="0035789C" w:rsidP="0035789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"Registrarse" en pantalla principal</w:t>
      </w:r>
    </w:p>
    <w:p w14:paraId="15D541A2" w14:textId="77777777" w:rsidR="0035789C" w:rsidRPr="0035789C" w:rsidRDefault="0035789C" w:rsidP="0035789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Completar formulario: </w:t>
      </w:r>
    </w:p>
    <w:p w14:paraId="3143A38B" w14:textId="77777777" w:rsidR="0035789C" w:rsidRPr="0035789C" w:rsidRDefault="0035789C" w:rsidP="0035789C">
      <w:pPr>
        <w:numPr>
          <w:ilvl w:val="1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Nombre completo</w:t>
      </w:r>
    </w:p>
    <w:p w14:paraId="0AE5CE1C" w14:textId="77777777" w:rsidR="0035789C" w:rsidRPr="0035789C" w:rsidRDefault="0035789C" w:rsidP="0035789C">
      <w:pPr>
        <w:numPr>
          <w:ilvl w:val="1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Email válido</w:t>
      </w:r>
    </w:p>
    <w:p w14:paraId="2D20CE02" w14:textId="77777777" w:rsidR="0035789C" w:rsidRPr="0035789C" w:rsidRDefault="0035789C" w:rsidP="0035789C">
      <w:pPr>
        <w:numPr>
          <w:ilvl w:val="1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Contraseña segura (mínimo 8 caracteres)</w:t>
      </w:r>
    </w:p>
    <w:p w14:paraId="5E8BE14A" w14:textId="77777777" w:rsidR="0035789C" w:rsidRPr="0035789C" w:rsidRDefault="0035789C" w:rsidP="0035789C">
      <w:pPr>
        <w:numPr>
          <w:ilvl w:val="1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Confirmar contraseña</w:t>
      </w:r>
    </w:p>
    <w:p w14:paraId="374EC76C" w14:textId="77777777" w:rsidR="0035789C" w:rsidRPr="0035789C" w:rsidRDefault="0035789C" w:rsidP="0035789C">
      <w:pPr>
        <w:numPr>
          <w:ilvl w:val="1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institución educativa</w:t>
      </w:r>
    </w:p>
    <w:p w14:paraId="64455785" w14:textId="77777777" w:rsidR="0035789C" w:rsidRPr="0035789C" w:rsidRDefault="0035789C" w:rsidP="0035789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Aceptar términos y condiciones</w:t>
      </w:r>
    </w:p>
    <w:p w14:paraId="533B68A0" w14:textId="77777777" w:rsidR="0035789C" w:rsidRPr="0035789C" w:rsidRDefault="0035789C" w:rsidP="0035789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"Crear Cuenta"</w:t>
      </w:r>
    </w:p>
    <w:p w14:paraId="29299DC4" w14:textId="77777777" w:rsidR="0035789C" w:rsidRPr="0035789C" w:rsidRDefault="0035789C" w:rsidP="0035789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Verificar email recibido para activar cuenta</w:t>
      </w:r>
    </w:p>
    <w:p w14:paraId="3C96214D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Iniciar Sesión:</w:t>
      </w:r>
    </w:p>
    <w:p w14:paraId="66884A2E" w14:textId="77777777" w:rsidR="0035789C" w:rsidRPr="0035789C" w:rsidRDefault="0035789C" w:rsidP="0035789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Abrir aplicación </w:t>
      </w:r>
      <w:proofErr w:type="spellStart"/>
      <w:r w:rsidRPr="0035789C">
        <w:rPr>
          <w:rFonts w:ascii="Arial" w:hAnsi="Arial" w:cs="Arial"/>
          <w:sz w:val="24"/>
          <w:szCs w:val="24"/>
        </w:rPr>
        <w:t>EduExce</w:t>
      </w:r>
      <w:proofErr w:type="spellEnd"/>
    </w:p>
    <w:p w14:paraId="1592C44B" w14:textId="77777777" w:rsidR="0035789C" w:rsidRPr="0035789C" w:rsidRDefault="0035789C" w:rsidP="0035789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Introducir email registrado</w:t>
      </w:r>
    </w:p>
    <w:p w14:paraId="3A813535" w14:textId="77777777" w:rsidR="0035789C" w:rsidRPr="0035789C" w:rsidRDefault="0035789C" w:rsidP="0035789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Introducir contraseña</w:t>
      </w:r>
    </w:p>
    <w:p w14:paraId="09E3026E" w14:textId="77777777" w:rsidR="0035789C" w:rsidRPr="0035789C" w:rsidRDefault="0035789C" w:rsidP="0035789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"Iniciar Sesión"</w:t>
      </w:r>
    </w:p>
    <w:p w14:paraId="64E0F712" w14:textId="77777777" w:rsidR="0035789C" w:rsidRPr="0035789C" w:rsidRDefault="0035789C" w:rsidP="0035789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La aplicación redirige al </w:t>
      </w: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personal</w:t>
      </w:r>
    </w:p>
    <w:p w14:paraId="257367D3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Recuperar Contraseña:</w:t>
      </w:r>
    </w:p>
    <w:p w14:paraId="5762CDE9" w14:textId="77777777" w:rsidR="0035789C" w:rsidRPr="0035789C" w:rsidRDefault="0035789C" w:rsidP="0035789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En pantalla de </w:t>
      </w:r>
      <w:proofErr w:type="spellStart"/>
      <w:r w:rsidRPr="0035789C">
        <w:rPr>
          <w:rFonts w:ascii="Arial" w:hAnsi="Arial" w:cs="Arial"/>
          <w:sz w:val="24"/>
          <w:szCs w:val="24"/>
        </w:rPr>
        <w:t>login</w:t>
      </w:r>
      <w:proofErr w:type="spellEnd"/>
      <w:r w:rsidRPr="0035789C">
        <w:rPr>
          <w:rFonts w:ascii="Arial" w:hAnsi="Arial" w:cs="Arial"/>
          <w:sz w:val="24"/>
          <w:szCs w:val="24"/>
        </w:rPr>
        <w:t>, presionar "¿Olvidaste tu contraseña?"</w:t>
      </w:r>
    </w:p>
    <w:p w14:paraId="04824FB2" w14:textId="77777777" w:rsidR="0035789C" w:rsidRPr="0035789C" w:rsidRDefault="0035789C" w:rsidP="0035789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Introducir email de la cuenta</w:t>
      </w:r>
    </w:p>
    <w:p w14:paraId="1638104C" w14:textId="77777777" w:rsidR="0035789C" w:rsidRPr="0035789C" w:rsidRDefault="0035789C" w:rsidP="0035789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email recibido con instrucciones</w:t>
      </w:r>
    </w:p>
    <w:p w14:paraId="7FD5E2A9" w14:textId="77777777" w:rsidR="0035789C" w:rsidRPr="0035789C" w:rsidRDefault="0035789C" w:rsidP="0035789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Seguir enlace para restablecer contraseña</w:t>
      </w:r>
    </w:p>
    <w:p w14:paraId="4B65704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5789C">
        <w:rPr>
          <w:rFonts w:ascii="Arial" w:hAnsi="Arial" w:cs="Arial"/>
          <w:b/>
          <w:bCs/>
          <w:sz w:val="24"/>
          <w:szCs w:val="24"/>
        </w:rPr>
        <w:lastRenderedPageBreak/>
        <w:t>Dashboard</w:t>
      </w:r>
      <w:proofErr w:type="spellEnd"/>
      <w:r w:rsidRPr="0035789C">
        <w:rPr>
          <w:rFonts w:ascii="Arial" w:hAnsi="Arial" w:cs="Arial"/>
          <w:b/>
          <w:bCs/>
          <w:sz w:val="24"/>
          <w:szCs w:val="24"/>
        </w:rPr>
        <w:t xml:space="preserve"> Personal del Estudiante</w:t>
      </w:r>
    </w:p>
    <w:p w14:paraId="0D91D3AD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Visualizar Progreso General:</w:t>
      </w:r>
    </w:p>
    <w:p w14:paraId="2E7252F0" w14:textId="77777777" w:rsidR="0035789C" w:rsidRPr="0035789C" w:rsidRDefault="0035789C" w:rsidP="0035789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Acceder al </w:t>
      </w: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(pantalla principal tras </w:t>
      </w:r>
      <w:proofErr w:type="spellStart"/>
      <w:r w:rsidRPr="0035789C">
        <w:rPr>
          <w:rFonts w:ascii="Arial" w:hAnsi="Arial" w:cs="Arial"/>
          <w:sz w:val="24"/>
          <w:szCs w:val="24"/>
        </w:rPr>
        <w:t>login</w:t>
      </w:r>
      <w:proofErr w:type="spellEnd"/>
      <w:r w:rsidRPr="0035789C">
        <w:rPr>
          <w:rFonts w:ascii="Arial" w:hAnsi="Arial" w:cs="Arial"/>
          <w:sz w:val="24"/>
          <w:szCs w:val="24"/>
        </w:rPr>
        <w:t>)</w:t>
      </w:r>
    </w:p>
    <w:p w14:paraId="72E498C7" w14:textId="77777777" w:rsidR="0035789C" w:rsidRPr="0035789C" w:rsidRDefault="0035789C" w:rsidP="0035789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métricas personales: </w:t>
      </w:r>
    </w:p>
    <w:p w14:paraId="46C5F118" w14:textId="77777777" w:rsidR="0035789C" w:rsidRPr="0035789C" w:rsidRDefault="0035789C" w:rsidP="0035789C">
      <w:pPr>
        <w:numPr>
          <w:ilvl w:val="1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Sesiones completadas esta semana</w:t>
      </w:r>
    </w:p>
    <w:p w14:paraId="32BF07A7" w14:textId="77777777" w:rsidR="0035789C" w:rsidRPr="0035789C" w:rsidRDefault="0035789C" w:rsidP="0035789C">
      <w:pPr>
        <w:numPr>
          <w:ilvl w:val="1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Promedio general de rendimiento</w:t>
      </w:r>
    </w:p>
    <w:p w14:paraId="659554A7" w14:textId="77777777" w:rsidR="0035789C" w:rsidRPr="0035789C" w:rsidRDefault="0035789C" w:rsidP="0035789C">
      <w:pPr>
        <w:numPr>
          <w:ilvl w:val="1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Área </w:t>
      </w:r>
      <w:proofErr w:type="gramStart"/>
      <w:r w:rsidRPr="0035789C">
        <w:rPr>
          <w:rFonts w:ascii="Arial" w:hAnsi="Arial" w:cs="Arial"/>
          <w:sz w:val="24"/>
          <w:szCs w:val="24"/>
        </w:rPr>
        <w:t>más fuerte y más débil</w:t>
      </w:r>
      <w:proofErr w:type="gramEnd"/>
    </w:p>
    <w:p w14:paraId="2CDD7358" w14:textId="77777777" w:rsidR="0035789C" w:rsidRPr="0035789C" w:rsidRDefault="0035789C" w:rsidP="0035789C">
      <w:pPr>
        <w:numPr>
          <w:ilvl w:val="1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Posición en ranking institucional</w:t>
      </w:r>
    </w:p>
    <w:p w14:paraId="469EC74B" w14:textId="77777777" w:rsidR="0035789C" w:rsidRPr="0035789C" w:rsidRDefault="0035789C" w:rsidP="0035789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Interpretar gráficos circulares de progreso por área</w:t>
      </w:r>
    </w:p>
    <w:p w14:paraId="5450574B" w14:textId="77777777" w:rsidR="0035789C" w:rsidRPr="0035789C" w:rsidRDefault="0035789C" w:rsidP="0035789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logros recientes obtenidos</w:t>
      </w:r>
    </w:p>
    <w:p w14:paraId="2931CA4A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Retos Disponibles:</w:t>
      </w:r>
    </w:p>
    <w:p w14:paraId="762A3DE4" w14:textId="77777777" w:rsidR="0035789C" w:rsidRPr="0035789C" w:rsidRDefault="0035789C" w:rsidP="0035789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sección "Retos Activos" en </w:t>
      </w: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</w:p>
    <w:p w14:paraId="4D9538D5" w14:textId="77777777" w:rsidR="0035789C" w:rsidRPr="0035789C" w:rsidRDefault="0035789C" w:rsidP="0035789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detalles de cada reto disponible</w:t>
      </w:r>
    </w:p>
    <w:p w14:paraId="70B21785" w14:textId="77777777" w:rsidR="0035789C" w:rsidRPr="0035789C" w:rsidRDefault="0035789C" w:rsidP="0035789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"Participar" en reto de interés</w:t>
      </w:r>
    </w:p>
    <w:p w14:paraId="7B3D48D7" w14:textId="77777777" w:rsidR="0035789C" w:rsidRPr="0035789C" w:rsidRDefault="0035789C" w:rsidP="0035789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Seguir progreso del reto en curso</w:t>
      </w:r>
    </w:p>
    <w:p w14:paraId="7920664D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Sesiones de Estudio Interactivas</w:t>
      </w:r>
    </w:p>
    <w:p w14:paraId="6B017E19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Iniciar Nueva Sesión:</w:t>
      </w:r>
    </w:p>
    <w:p w14:paraId="334F751A" w14:textId="77777777" w:rsidR="0035789C" w:rsidRPr="0035789C" w:rsidRDefault="0035789C" w:rsidP="0035789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Presionar botón "Nueva Sesión" en </w:t>
      </w:r>
      <w:proofErr w:type="spellStart"/>
      <w:r w:rsidRPr="0035789C">
        <w:rPr>
          <w:rFonts w:ascii="Arial" w:hAnsi="Arial" w:cs="Arial"/>
          <w:sz w:val="24"/>
          <w:szCs w:val="24"/>
        </w:rPr>
        <w:t>dashboard</w:t>
      </w:r>
      <w:proofErr w:type="spellEnd"/>
    </w:p>
    <w:p w14:paraId="0A4C2F34" w14:textId="77777777" w:rsidR="0035789C" w:rsidRPr="0035789C" w:rsidRDefault="0035789C" w:rsidP="0035789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Seleccionar área ICFES: </w:t>
      </w:r>
    </w:p>
    <w:p w14:paraId="27BB9FAE" w14:textId="77777777" w:rsidR="0035789C" w:rsidRPr="0035789C" w:rsidRDefault="0035789C" w:rsidP="0035789C">
      <w:pPr>
        <w:numPr>
          <w:ilvl w:val="1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Matemáticas</w:t>
      </w:r>
    </w:p>
    <w:p w14:paraId="63E99C1E" w14:textId="77777777" w:rsidR="0035789C" w:rsidRPr="0035789C" w:rsidRDefault="0035789C" w:rsidP="0035789C">
      <w:pPr>
        <w:numPr>
          <w:ilvl w:val="1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Lectura Crítica</w:t>
      </w:r>
    </w:p>
    <w:p w14:paraId="141716CC" w14:textId="77777777" w:rsidR="0035789C" w:rsidRPr="0035789C" w:rsidRDefault="0035789C" w:rsidP="0035789C">
      <w:pPr>
        <w:numPr>
          <w:ilvl w:val="1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Ciencias Naturales</w:t>
      </w:r>
    </w:p>
    <w:p w14:paraId="54D2592A" w14:textId="77777777" w:rsidR="0035789C" w:rsidRPr="0035789C" w:rsidRDefault="0035789C" w:rsidP="0035789C">
      <w:pPr>
        <w:numPr>
          <w:ilvl w:val="1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Ciencias Sociales</w:t>
      </w:r>
    </w:p>
    <w:p w14:paraId="24B37DEC" w14:textId="77777777" w:rsidR="0035789C" w:rsidRPr="0035789C" w:rsidRDefault="0035789C" w:rsidP="0035789C">
      <w:pPr>
        <w:numPr>
          <w:ilvl w:val="1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Inglés</w:t>
      </w:r>
    </w:p>
    <w:p w14:paraId="14F27C29" w14:textId="77777777" w:rsidR="0035789C" w:rsidRPr="0035789C" w:rsidRDefault="0035789C" w:rsidP="0035789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Elegir nivel de dificultad (básico, intermedio, avanzado)</w:t>
      </w:r>
    </w:p>
    <w:p w14:paraId="3591F7ED" w14:textId="77777777" w:rsidR="0035789C" w:rsidRPr="0035789C" w:rsidRDefault="0035789C" w:rsidP="0035789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Confirmar selección presionando "Comenzar"</w:t>
      </w:r>
    </w:p>
    <w:p w14:paraId="3BE1206E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Responder Preguntas:</w:t>
      </w:r>
    </w:p>
    <w:p w14:paraId="46A5F3ED" w14:textId="77777777" w:rsidR="0035789C" w:rsidRPr="0035789C" w:rsidRDefault="0035789C" w:rsidP="0035789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Leer pregunta generada por IA cuidadosamente</w:t>
      </w:r>
    </w:p>
    <w:p w14:paraId="678BAE60" w14:textId="77777777" w:rsidR="0035789C" w:rsidRPr="0035789C" w:rsidRDefault="0035789C" w:rsidP="0035789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Analizar las 4 opciones de respuesta (A, B, C, D)</w:t>
      </w:r>
    </w:p>
    <w:p w14:paraId="74AD8C90" w14:textId="77777777" w:rsidR="0035789C" w:rsidRPr="0035789C" w:rsidRDefault="0035789C" w:rsidP="0035789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respuesta tocando la opción elegida</w:t>
      </w:r>
    </w:p>
    <w:p w14:paraId="40F65B89" w14:textId="77777777" w:rsidR="0035789C" w:rsidRPr="0035789C" w:rsidRDefault="0035789C" w:rsidP="0035789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Confirmar respuesta presionando "Siguiente"</w:t>
      </w:r>
    </w:p>
    <w:p w14:paraId="46226DE9" w14:textId="77777777" w:rsidR="0035789C" w:rsidRPr="0035789C" w:rsidRDefault="0035789C" w:rsidP="0035789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Ver </w:t>
      </w:r>
      <w:proofErr w:type="spellStart"/>
      <w:r w:rsidRPr="0035789C">
        <w:rPr>
          <w:rFonts w:ascii="Arial" w:hAnsi="Arial" w:cs="Arial"/>
          <w:sz w:val="24"/>
          <w:szCs w:val="24"/>
        </w:rPr>
        <w:t>feedback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inmediato (correcto/incorrecto con explicación)</w:t>
      </w:r>
    </w:p>
    <w:p w14:paraId="31DF6700" w14:textId="77777777" w:rsidR="0035789C" w:rsidRPr="0035789C" w:rsidRDefault="0035789C" w:rsidP="0035789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Continuar hasta completar la sesión</w:t>
      </w:r>
    </w:p>
    <w:p w14:paraId="627F3F4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Resultados de Sesión:</w:t>
      </w:r>
    </w:p>
    <w:p w14:paraId="46AC0759" w14:textId="77777777" w:rsidR="0035789C" w:rsidRPr="0035789C" w:rsidRDefault="0035789C" w:rsidP="0035789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Al completar todas las preguntas, revisar resumen final</w:t>
      </w:r>
    </w:p>
    <w:p w14:paraId="50A2B8C6" w14:textId="77777777" w:rsidR="0035789C" w:rsidRPr="0035789C" w:rsidRDefault="0035789C" w:rsidP="0035789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Analizar métricas: </w:t>
      </w:r>
    </w:p>
    <w:p w14:paraId="0D975CCC" w14:textId="77777777" w:rsidR="0035789C" w:rsidRPr="0035789C" w:rsidRDefault="0035789C" w:rsidP="0035789C">
      <w:pPr>
        <w:numPr>
          <w:ilvl w:val="1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Preguntas correctas/total</w:t>
      </w:r>
    </w:p>
    <w:p w14:paraId="02CFC1EC" w14:textId="77777777" w:rsidR="0035789C" w:rsidRPr="0035789C" w:rsidRDefault="0035789C" w:rsidP="0035789C">
      <w:pPr>
        <w:numPr>
          <w:ilvl w:val="1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Porcentaje de acierto</w:t>
      </w:r>
    </w:p>
    <w:p w14:paraId="774F3CF8" w14:textId="77777777" w:rsidR="0035789C" w:rsidRPr="0035789C" w:rsidRDefault="0035789C" w:rsidP="0035789C">
      <w:pPr>
        <w:numPr>
          <w:ilvl w:val="1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Tiempo promedio por pregunta</w:t>
      </w:r>
    </w:p>
    <w:p w14:paraId="35E2E5D1" w14:textId="77777777" w:rsidR="0035789C" w:rsidRPr="0035789C" w:rsidRDefault="0035789C" w:rsidP="0035789C">
      <w:pPr>
        <w:numPr>
          <w:ilvl w:val="1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Áreas de fortaleza y mejora</w:t>
      </w:r>
    </w:p>
    <w:p w14:paraId="5C9746BC" w14:textId="77777777" w:rsidR="0035789C" w:rsidRPr="0035789C" w:rsidRDefault="0035789C" w:rsidP="0035789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explicaciones de respuestas incorrectas</w:t>
      </w:r>
    </w:p>
    <w:p w14:paraId="328182E6" w14:textId="77777777" w:rsidR="0035789C" w:rsidRPr="0035789C" w:rsidRDefault="0035789C" w:rsidP="0035789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El progreso se guarda automáticamente</w:t>
      </w:r>
    </w:p>
    <w:p w14:paraId="2D877AE9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Test de Estilos de Aprendizaje (Kolb)</w:t>
      </w:r>
    </w:p>
    <w:p w14:paraId="41830FD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Realizar Test de Kolb:</w:t>
      </w:r>
    </w:p>
    <w:p w14:paraId="5C02903A" w14:textId="77777777" w:rsidR="0035789C" w:rsidRPr="0035789C" w:rsidRDefault="0035789C" w:rsidP="0035789C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"Test de Kolb" desde menú principal</w:t>
      </w:r>
    </w:p>
    <w:p w14:paraId="6963EFF6" w14:textId="77777777" w:rsidR="0035789C" w:rsidRPr="0035789C" w:rsidRDefault="0035789C" w:rsidP="0035789C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Leer introducción sobre estilos de aprendizaje</w:t>
      </w:r>
    </w:p>
    <w:p w14:paraId="39F9A9FA" w14:textId="77777777" w:rsidR="0035789C" w:rsidRPr="0035789C" w:rsidRDefault="0035789C" w:rsidP="0035789C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Comenzar evaluación presionando "Iniciar Test"</w:t>
      </w:r>
    </w:p>
    <w:p w14:paraId="39FAAE18" w14:textId="77777777" w:rsidR="0035789C" w:rsidRPr="0035789C" w:rsidRDefault="0035789C" w:rsidP="0035789C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Responder 40 preguntas usando escala de valores (1-4)</w:t>
      </w:r>
    </w:p>
    <w:p w14:paraId="60F59320" w14:textId="77777777" w:rsidR="0035789C" w:rsidRPr="0035789C" w:rsidRDefault="0035789C" w:rsidP="0035789C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Completar todas las preguntas sin saltar ninguna</w:t>
      </w:r>
    </w:p>
    <w:p w14:paraId="481A2C9C" w14:textId="77777777" w:rsidR="0035789C" w:rsidRPr="0035789C" w:rsidRDefault="0035789C" w:rsidP="0035789C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Finalizar test presionando "Obtener Resultado"</w:t>
      </w:r>
    </w:p>
    <w:p w14:paraId="2F2E2B6C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Interpretar Resultado:</w:t>
      </w:r>
    </w:p>
    <w:p w14:paraId="1944A468" w14:textId="77777777" w:rsidR="0035789C" w:rsidRPr="0035789C" w:rsidRDefault="0035789C" w:rsidP="0035789C">
      <w:pPr>
        <w:numPr>
          <w:ilvl w:val="0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tipo de estilo identificado: </w:t>
      </w:r>
    </w:p>
    <w:p w14:paraId="7963D8E8" w14:textId="77777777" w:rsidR="0035789C" w:rsidRPr="0035789C" w:rsidRDefault="0035789C" w:rsidP="0035789C">
      <w:pPr>
        <w:numPr>
          <w:ilvl w:val="1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Divergente (Observador Reflexivo)</w:t>
      </w:r>
    </w:p>
    <w:p w14:paraId="06854627" w14:textId="77777777" w:rsidR="0035789C" w:rsidRPr="0035789C" w:rsidRDefault="0035789C" w:rsidP="0035789C">
      <w:pPr>
        <w:numPr>
          <w:ilvl w:val="1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Asimilador (Conceptualización Abstracta)</w:t>
      </w:r>
    </w:p>
    <w:p w14:paraId="41E10209" w14:textId="77777777" w:rsidR="0035789C" w:rsidRPr="0035789C" w:rsidRDefault="0035789C" w:rsidP="0035789C">
      <w:pPr>
        <w:numPr>
          <w:ilvl w:val="1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Convergente (Experimentación Activa)</w:t>
      </w:r>
    </w:p>
    <w:p w14:paraId="7017F220" w14:textId="77777777" w:rsidR="0035789C" w:rsidRPr="0035789C" w:rsidRDefault="0035789C" w:rsidP="0035789C">
      <w:pPr>
        <w:numPr>
          <w:ilvl w:val="1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Acomodador (Experiencia Concreta)</w:t>
      </w:r>
    </w:p>
    <w:p w14:paraId="61B0B42D" w14:textId="77777777" w:rsidR="0035789C" w:rsidRPr="0035789C" w:rsidRDefault="0035789C" w:rsidP="0035789C">
      <w:pPr>
        <w:numPr>
          <w:ilvl w:val="0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Leer descripción detallada del estilo personal</w:t>
      </w:r>
    </w:p>
    <w:p w14:paraId="52FD1A9B" w14:textId="77777777" w:rsidR="0035789C" w:rsidRPr="0035789C" w:rsidRDefault="0035789C" w:rsidP="0035789C">
      <w:pPr>
        <w:numPr>
          <w:ilvl w:val="0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recomendaciones de estudio personalizadas</w:t>
      </w:r>
    </w:p>
    <w:p w14:paraId="52F29A9A" w14:textId="77777777" w:rsidR="0035789C" w:rsidRPr="0035789C" w:rsidRDefault="0035789C" w:rsidP="0035789C">
      <w:pPr>
        <w:numPr>
          <w:ilvl w:val="0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Aplicar estrategias sugeridas en futuras sesiones</w:t>
      </w:r>
    </w:p>
    <w:p w14:paraId="4021EE2C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Rehacer Test:</w:t>
      </w:r>
    </w:p>
    <w:p w14:paraId="70BADADC" w14:textId="77777777" w:rsidR="0035789C" w:rsidRPr="0035789C" w:rsidRDefault="0035789C" w:rsidP="0035789C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nuevamente a "Test de Kolb"</w:t>
      </w:r>
    </w:p>
    <w:p w14:paraId="4B6B11B2" w14:textId="77777777" w:rsidR="0035789C" w:rsidRPr="0035789C" w:rsidRDefault="0035789C" w:rsidP="0035789C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Presionar "Realizar </w:t>
      </w:r>
      <w:proofErr w:type="gramStart"/>
      <w:r w:rsidRPr="0035789C">
        <w:rPr>
          <w:rFonts w:ascii="Arial" w:hAnsi="Arial" w:cs="Arial"/>
          <w:sz w:val="24"/>
          <w:szCs w:val="24"/>
        </w:rPr>
        <w:t>Nuevo Test</w:t>
      </w:r>
      <w:proofErr w:type="gramEnd"/>
      <w:r w:rsidRPr="0035789C">
        <w:rPr>
          <w:rFonts w:ascii="Arial" w:hAnsi="Arial" w:cs="Arial"/>
          <w:sz w:val="24"/>
          <w:szCs w:val="24"/>
        </w:rPr>
        <w:t>"</w:t>
      </w:r>
    </w:p>
    <w:p w14:paraId="6592C988" w14:textId="77777777" w:rsidR="0035789C" w:rsidRPr="0035789C" w:rsidRDefault="0035789C" w:rsidP="0035789C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35789C">
        <w:rPr>
          <w:rFonts w:ascii="Arial" w:hAnsi="Arial" w:cs="Arial"/>
          <w:sz w:val="24"/>
          <w:szCs w:val="24"/>
        </w:rPr>
        <w:t>Confirmar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que desea reemplazar resultado anterior</w:t>
      </w:r>
    </w:p>
    <w:p w14:paraId="4B4A4783" w14:textId="77777777" w:rsidR="0035789C" w:rsidRPr="0035789C" w:rsidRDefault="0035789C" w:rsidP="0035789C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Completar nueva evaluación siguiendo pasos anteriores</w:t>
      </w:r>
    </w:p>
    <w:p w14:paraId="7BA65603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Sistema de Retos y Gamificación</w:t>
      </w:r>
    </w:p>
    <w:p w14:paraId="373EA0BC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Retos Disponibles:</w:t>
      </w:r>
    </w:p>
    <w:p w14:paraId="78A918A5" w14:textId="77777777" w:rsidR="0035789C" w:rsidRPr="0035789C" w:rsidRDefault="0035789C" w:rsidP="0035789C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a "Retos" en menú principal</w:t>
      </w:r>
    </w:p>
    <w:p w14:paraId="0A2375AB" w14:textId="77777777" w:rsidR="0035789C" w:rsidRPr="0035789C" w:rsidRDefault="0035789C" w:rsidP="0035789C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lista de retos activos: </w:t>
      </w:r>
    </w:p>
    <w:p w14:paraId="0D65E130" w14:textId="77777777" w:rsidR="0035789C" w:rsidRPr="0035789C" w:rsidRDefault="0035789C" w:rsidP="0035789C">
      <w:pPr>
        <w:numPr>
          <w:ilvl w:val="1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Retos personales (mejorar promedio)</w:t>
      </w:r>
    </w:p>
    <w:p w14:paraId="187CAD88" w14:textId="77777777" w:rsidR="0035789C" w:rsidRPr="0035789C" w:rsidRDefault="0035789C" w:rsidP="0035789C">
      <w:pPr>
        <w:numPr>
          <w:ilvl w:val="1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Retos institucionales (competir con compañeros)</w:t>
      </w:r>
    </w:p>
    <w:p w14:paraId="0219EBA3" w14:textId="77777777" w:rsidR="0035789C" w:rsidRPr="0035789C" w:rsidRDefault="0035789C" w:rsidP="0035789C">
      <w:pPr>
        <w:numPr>
          <w:ilvl w:val="1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Retos por área específica</w:t>
      </w:r>
    </w:p>
    <w:p w14:paraId="37718CA7" w14:textId="77777777" w:rsidR="0035789C" w:rsidRPr="0035789C" w:rsidRDefault="0035789C" w:rsidP="0035789C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detalles de cada reto (duración, premio, participantes)</w:t>
      </w:r>
    </w:p>
    <w:p w14:paraId="1A2DC49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Participar en Reto:</w:t>
      </w:r>
    </w:p>
    <w:p w14:paraId="68DC21EF" w14:textId="77777777" w:rsidR="0035789C" w:rsidRPr="0035789C" w:rsidRDefault="0035789C" w:rsidP="0035789C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Seleccionar reto de interés</w:t>
      </w:r>
    </w:p>
    <w:p w14:paraId="600EAD6E" w14:textId="77777777" w:rsidR="0035789C" w:rsidRPr="0035789C" w:rsidRDefault="0035789C" w:rsidP="0035789C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Leer requisitos y condiciones</w:t>
      </w:r>
    </w:p>
    <w:p w14:paraId="2E204C79" w14:textId="77777777" w:rsidR="0035789C" w:rsidRPr="0035789C" w:rsidRDefault="0035789C" w:rsidP="0035789C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Presionar "Unirse al Reto"</w:t>
      </w:r>
    </w:p>
    <w:p w14:paraId="28228CEF" w14:textId="77777777" w:rsidR="0035789C" w:rsidRPr="0035789C" w:rsidRDefault="0035789C" w:rsidP="0035789C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Completar sesiones según lo requerido</w:t>
      </w:r>
    </w:p>
    <w:p w14:paraId="50857188" w14:textId="77777777" w:rsidR="0035789C" w:rsidRPr="0035789C" w:rsidRDefault="0035789C" w:rsidP="0035789C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Seguir progreso en tiempo real</w:t>
      </w:r>
    </w:p>
    <w:p w14:paraId="2A615DE7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Logros Obtenidos:</w:t>
      </w:r>
    </w:p>
    <w:p w14:paraId="745C252E" w14:textId="77777777" w:rsidR="0035789C" w:rsidRPr="0035789C" w:rsidRDefault="0035789C" w:rsidP="0035789C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"Logros" en perfil personal</w:t>
      </w:r>
    </w:p>
    <w:p w14:paraId="0E0B53BE" w14:textId="77777777" w:rsidR="0035789C" w:rsidRPr="0035789C" w:rsidRDefault="0035789C" w:rsidP="0035789C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</w:t>
      </w:r>
      <w:proofErr w:type="spellStart"/>
      <w:r w:rsidRPr="0035789C">
        <w:rPr>
          <w:rFonts w:ascii="Arial" w:hAnsi="Arial" w:cs="Arial"/>
          <w:sz w:val="24"/>
          <w:szCs w:val="24"/>
        </w:rPr>
        <w:t>badges</w:t>
      </w:r>
      <w:proofErr w:type="spellEnd"/>
      <w:r w:rsidRPr="0035789C">
        <w:rPr>
          <w:rFonts w:ascii="Arial" w:hAnsi="Arial" w:cs="Arial"/>
          <w:sz w:val="24"/>
          <w:szCs w:val="24"/>
        </w:rPr>
        <w:t xml:space="preserve"> ganados: </w:t>
      </w:r>
    </w:p>
    <w:p w14:paraId="63986794" w14:textId="77777777" w:rsidR="0035789C" w:rsidRPr="0035789C" w:rsidRDefault="0035789C" w:rsidP="0035789C">
      <w:pPr>
        <w:numPr>
          <w:ilvl w:val="1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consistencia (días consecutivos)</w:t>
      </w:r>
    </w:p>
    <w:p w14:paraId="68CA8483" w14:textId="77777777" w:rsidR="0035789C" w:rsidRPr="0035789C" w:rsidRDefault="0035789C" w:rsidP="0035789C">
      <w:pPr>
        <w:numPr>
          <w:ilvl w:val="1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mejora (incremento en promedio)</w:t>
      </w:r>
    </w:p>
    <w:p w14:paraId="3C4A7712" w14:textId="77777777" w:rsidR="0035789C" w:rsidRPr="0035789C" w:rsidRDefault="0035789C" w:rsidP="0035789C">
      <w:pPr>
        <w:numPr>
          <w:ilvl w:val="1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Por áreas específicas (dominio en matemáticas)</w:t>
      </w:r>
    </w:p>
    <w:p w14:paraId="0FC6D372" w14:textId="77777777" w:rsidR="0035789C" w:rsidRPr="0035789C" w:rsidRDefault="0035789C" w:rsidP="0035789C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Compartir logros con compañeros (opcional)</w:t>
      </w:r>
    </w:p>
    <w:p w14:paraId="59AA7116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Rankings y Competencias</w:t>
      </w:r>
    </w:p>
    <w:p w14:paraId="7AC14D6D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Consultar Ranking General:</w:t>
      </w:r>
    </w:p>
    <w:p w14:paraId="64C45923" w14:textId="77777777" w:rsidR="0035789C" w:rsidRPr="0035789C" w:rsidRDefault="0035789C" w:rsidP="0035789C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a "Rankings" en menú principal</w:t>
      </w:r>
    </w:p>
    <w:p w14:paraId="5B9C8E5F" w14:textId="77777777" w:rsidR="0035789C" w:rsidRPr="0035789C" w:rsidRDefault="0035789C" w:rsidP="0035789C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posición personal en ranking institucional</w:t>
      </w:r>
    </w:p>
    <w:p w14:paraId="200EB99E" w14:textId="77777777" w:rsidR="0035789C" w:rsidRPr="0035789C" w:rsidRDefault="0035789C" w:rsidP="0035789C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top 10 de estudiantes destacados</w:t>
      </w:r>
    </w:p>
    <w:p w14:paraId="6FF39379" w14:textId="77777777" w:rsidR="0035789C" w:rsidRPr="0035789C" w:rsidRDefault="0035789C" w:rsidP="0035789C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Comparar promedio con otros participantes</w:t>
      </w:r>
    </w:p>
    <w:p w14:paraId="6E6D882F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Ranking por Área ICFES:</w:t>
      </w:r>
    </w:p>
    <w:p w14:paraId="7B0E5D65" w14:textId="77777777" w:rsidR="0035789C" w:rsidRPr="0035789C" w:rsidRDefault="0035789C" w:rsidP="0035789C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Seleccionar área específica en rankings</w:t>
      </w:r>
    </w:p>
    <w:p w14:paraId="7121E24D" w14:textId="77777777" w:rsidR="0035789C" w:rsidRPr="0035789C" w:rsidRDefault="0035789C" w:rsidP="0035789C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posición en esa área particular</w:t>
      </w:r>
    </w:p>
    <w:p w14:paraId="3BF3927E" w14:textId="77777777" w:rsidR="0035789C" w:rsidRPr="0035789C" w:rsidRDefault="0035789C" w:rsidP="0035789C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Identificar fortalezas comparativas</w:t>
      </w:r>
    </w:p>
    <w:p w14:paraId="0A47C29E" w14:textId="77777777" w:rsidR="0035789C" w:rsidRPr="0035789C" w:rsidRDefault="0035789C" w:rsidP="0035789C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Motivarse para mejorar en áreas débiles</w:t>
      </w:r>
    </w:p>
    <w:p w14:paraId="7E01EEE0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Comparar con Promedio Institucional:</w:t>
      </w:r>
    </w:p>
    <w:p w14:paraId="2B361285" w14:textId="77777777" w:rsidR="0035789C" w:rsidRPr="0035789C" w:rsidRDefault="0035789C" w:rsidP="0035789C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Revisar sección "Mi Rendimiento vs Institución"</w:t>
      </w:r>
    </w:p>
    <w:p w14:paraId="547137A1" w14:textId="77777777" w:rsidR="0035789C" w:rsidRPr="0035789C" w:rsidRDefault="0035789C" w:rsidP="0035789C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Analizar gráficos comparativos por área</w:t>
      </w:r>
    </w:p>
    <w:p w14:paraId="167007FD" w14:textId="77777777" w:rsidR="0035789C" w:rsidRPr="0035789C" w:rsidRDefault="0035789C" w:rsidP="0035789C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Identificar oportunidades de mejora</w:t>
      </w:r>
    </w:p>
    <w:p w14:paraId="62EF28FC" w14:textId="77777777" w:rsidR="0035789C" w:rsidRPr="0035789C" w:rsidRDefault="0035789C" w:rsidP="0035789C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Establecer metas personales</w:t>
      </w:r>
    </w:p>
    <w:p w14:paraId="0C042E9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Perfil Personal y Configuración</w:t>
      </w:r>
    </w:p>
    <w:p w14:paraId="177CA8BB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y Editar Perfil:</w:t>
      </w:r>
    </w:p>
    <w:p w14:paraId="2461DF28" w14:textId="77777777" w:rsidR="0035789C" w:rsidRPr="0035789C" w:rsidRDefault="0035789C" w:rsidP="0035789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"Perfil" desde menú o avatar</w:t>
      </w:r>
    </w:p>
    <w:p w14:paraId="59BAD779" w14:textId="77777777" w:rsidR="0035789C" w:rsidRPr="0035789C" w:rsidRDefault="0035789C" w:rsidP="0035789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Revisar información actual: </w:t>
      </w:r>
    </w:p>
    <w:p w14:paraId="6FE923E8" w14:textId="77777777" w:rsidR="0035789C" w:rsidRPr="0035789C" w:rsidRDefault="0035789C" w:rsidP="0035789C">
      <w:pPr>
        <w:numPr>
          <w:ilvl w:val="1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Datos personales</w:t>
      </w:r>
    </w:p>
    <w:p w14:paraId="5E136B26" w14:textId="77777777" w:rsidR="0035789C" w:rsidRPr="0035789C" w:rsidRDefault="0035789C" w:rsidP="0035789C">
      <w:pPr>
        <w:numPr>
          <w:ilvl w:val="1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Institución académica</w:t>
      </w:r>
    </w:p>
    <w:p w14:paraId="2A0271FD" w14:textId="77777777" w:rsidR="0035789C" w:rsidRPr="0035789C" w:rsidRDefault="0035789C" w:rsidP="0035789C">
      <w:pPr>
        <w:numPr>
          <w:ilvl w:val="1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Estadísticas de uso</w:t>
      </w:r>
    </w:p>
    <w:p w14:paraId="3ADBC0F1" w14:textId="77777777" w:rsidR="0035789C" w:rsidRPr="0035789C" w:rsidRDefault="0035789C" w:rsidP="0035789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Editar campos permitidos</w:t>
      </w:r>
    </w:p>
    <w:p w14:paraId="1B85A2B6" w14:textId="77777777" w:rsidR="0035789C" w:rsidRPr="0035789C" w:rsidRDefault="0035789C" w:rsidP="0035789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Guardar cambios presionando "Actualizar"</w:t>
      </w:r>
    </w:p>
    <w:p w14:paraId="70BFECB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Configurar Notificaciones:</w:t>
      </w:r>
    </w:p>
    <w:p w14:paraId="0DE83492" w14:textId="77777777" w:rsidR="0035789C" w:rsidRPr="0035789C" w:rsidRDefault="0035789C" w:rsidP="0035789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Acceder a "Configuración" &gt; "Notificaciones"</w:t>
      </w:r>
    </w:p>
    <w:p w14:paraId="203578AB" w14:textId="77777777" w:rsidR="0035789C" w:rsidRPr="0035789C" w:rsidRDefault="0035789C" w:rsidP="0035789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Habilitar o deshabilitar tipos de notificaciones: </w:t>
      </w:r>
    </w:p>
    <w:p w14:paraId="3E62F15E" w14:textId="77777777" w:rsidR="0035789C" w:rsidRPr="0035789C" w:rsidRDefault="0035789C" w:rsidP="0035789C">
      <w:pPr>
        <w:numPr>
          <w:ilvl w:val="1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Recordatorios de estudio</w:t>
      </w:r>
    </w:p>
    <w:p w14:paraId="74D2744B" w14:textId="77777777" w:rsidR="0035789C" w:rsidRPr="0035789C" w:rsidRDefault="0035789C" w:rsidP="0035789C">
      <w:pPr>
        <w:numPr>
          <w:ilvl w:val="1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Alertas de retos</w:t>
      </w:r>
    </w:p>
    <w:p w14:paraId="48C45695" w14:textId="77777777" w:rsidR="0035789C" w:rsidRPr="0035789C" w:rsidRDefault="0035789C" w:rsidP="0035789C">
      <w:pPr>
        <w:numPr>
          <w:ilvl w:val="1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Logros obtenidos</w:t>
      </w:r>
    </w:p>
    <w:p w14:paraId="2F3A7D5A" w14:textId="77777777" w:rsidR="0035789C" w:rsidRPr="0035789C" w:rsidRDefault="0035789C" w:rsidP="0035789C">
      <w:pPr>
        <w:numPr>
          <w:ilvl w:val="1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Mensajes del administrador</w:t>
      </w:r>
    </w:p>
    <w:p w14:paraId="71E7BCC2" w14:textId="77777777" w:rsidR="0035789C" w:rsidRPr="0035789C" w:rsidRDefault="0035789C" w:rsidP="0035789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Configurar horarios preferidos para notificaciones</w:t>
      </w:r>
    </w:p>
    <w:p w14:paraId="6241613A" w14:textId="77777777" w:rsidR="0035789C" w:rsidRPr="0035789C" w:rsidRDefault="0035789C" w:rsidP="0035789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Guardar configuración</w:t>
      </w:r>
    </w:p>
    <w:p w14:paraId="013BC691" w14:textId="77777777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 Estadísticas Personales:</w:t>
      </w:r>
    </w:p>
    <w:p w14:paraId="6D3D49A4" w14:textId="77777777" w:rsidR="0035789C" w:rsidRPr="0035789C" w:rsidRDefault="0035789C" w:rsidP="0035789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Navegar a "Estadísticas" en perfil</w:t>
      </w:r>
    </w:p>
    <w:p w14:paraId="633F15C8" w14:textId="77777777" w:rsidR="0035789C" w:rsidRPr="0035789C" w:rsidRDefault="0035789C" w:rsidP="0035789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Analizar métricas detalladas: </w:t>
      </w:r>
    </w:p>
    <w:p w14:paraId="0633931E" w14:textId="77777777" w:rsidR="0035789C" w:rsidRPr="0035789C" w:rsidRDefault="0035789C" w:rsidP="0035789C">
      <w:pPr>
        <w:numPr>
          <w:ilvl w:val="1"/>
          <w:numId w:val="114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35789C">
        <w:rPr>
          <w:rFonts w:ascii="Arial" w:hAnsi="Arial" w:cs="Arial"/>
          <w:sz w:val="24"/>
          <w:szCs w:val="24"/>
        </w:rPr>
        <w:t>Total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de sesiones completadas</w:t>
      </w:r>
    </w:p>
    <w:p w14:paraId="039FAA3D" w14:textId="77777777" w:rsidR="0035789C" w:rsidRPr="0035789C" w:rsidRDefault="0035789C" w:rsidP="0035789C">
      <w:pPr>
        <w:numPr>
          <w:ilvl w:val="1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Tiempo total de estudio</w:t>
      </w:r>
    </w:p>
    <w:p w14:paraId="1F528C73" w14:textId="77777777" w:rsidR="0035789C" w:rsidRPr="0035789C" w:rsidRDefault="0035789C" w:rsidP="0035789C">
      <w:pPr>
        <w:numPr>
          <w:ilvl w:val="1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Progreso por área ICFES</w:t>
      </w:r>
    </w:p>
    <w:p w14:paraId="3CE2EAA6" w14:textId="77777777" w:rsidR="0035789C" w:rsidRPr="0035789C" w:rsidRDefault="0035789C" w:rsidP="0035789C">
      <w:pPr>
        <w:numPr>
          <w:ilvl w:val="1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Evolución temporal del rendimiento</w:t>
      </w:r>
    </w:p>
    <w:p w14:paraId="6850B818" w14:textId="77777777" w:rsidR="0035789C" w:rsidRPr="0035789C" w:rsidRDefault="0035789C" w:rsidP="0035789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Interpretar gráficos de progreso</w:t>
      </w:r>
    </w:p>
    <w:p w14:paraId="7BB37018" w14:textId="77777777" w:rsidR="0035789C" w:rsidRPr="0035789C" w:rsidRDefault="0035789C" w:rsidP="0035789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Identificar patrones de estudio</w:t>
      </w:r>
    </w:p>
    <w:p w14:paraId="64A93F34" w14:textId="77777777" w:rsidR="002823E5" w:rsidRPr="00251E37" w:rsidRDefault="002823E5" w:rsidP="002823E5">
      <w:pPr>
        <w:jc w:val="both"/>
        <w:rPr>
          <w:rFonts w:ascii="Arial" w:hAnsi="Arial" w:cs="Arial"/>
          <w:sz w:val="24"/>
          <w:szCs w:val="24"/>
        </w:rPr>
      </w:pPr>
    </w:p>
    <w:p w14:paraId="3B38E16C" w14:textId="77777777" w:rsidR="00A97926" w:rsidRPr="00251E37" w:rsidRDefault="00A97926" w:rsidP="002823E5">
      <w:pPr>
        <w:jc w:val="both"/>
        <w:rPr>
          <w:rFonts w:ascii="Arial" w:hAnsi="Arial" w:cs="Arial"/>
          <w:sz w:val="24"/>
          <w:szCs w:val="24"/>
        </w:rPr>
      </w:pPr>
    </w:p>
    <w:p w14:paraId="79977E41" w14:textId="46D03B15" w:rsidR="002823E5" w:rsidRPr="00251E37" w:rsidRDefault="002823E5" w:rsidP="001418BE">
      <w:pPr>
        <w:pStyle w:val="Ttulo1"/>
        <w:numPr>
          <w:ilvl w:val="0"/>
          <w:numId w:val="24"/>
        </w:numPr>
        <w:jc w:val="left"/>
        <w:rPr>
          <w:rFonts w:ascii="Arial" w:hAnsi="Arial"/>
          <w:sz w:val="24"/>
        </w:rPr>
      </w:pPr>
      <w:bookmarkStart w:id="5" w:name="_Toc189205640"/>
      <w:r w:rsidRPr="00251E37">
        <w:rPr>
          <w:rFonts w:ascii="Arial" w:hAnsi="Arial"/>
          <w:sz w:val="24"/>
        </w:rPr>
        <w:t>Datos de Contacto</w:t>
      </w:r>
      <w:bookmarkEnd w:id="5"/>
    </w:p>
    <w:p w14:paraId="6984C082" w14:textId="77777777" w:rsidR="0035789C" w:rsidRPr="0035789C" w:rsidRDefault="0035789C" w:rsidP="0035789C">
      <w:pPr>
        <w:rPr>
          <w:rFonts w:ascii="Arial" w:hAnsi="Arial" w:cs="Arial"/>
          <w:b/>
          <w:bCs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Mesa de Ayuda Técnica</w:t>
      </w:r>
    </w:p>
    <w:p w14:paraId="24DA37AF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Soporte para Panel Web Administrativo</w:t>
      </w:r>
    </w:p>
    <w:p w14:paraId="62970319" w14:textId="438699A8" w:rsidR="0035789C" w:rsidRPr="0035789C" w:rsidRDefault="0035789C" w:rsidP="0035789C">
      <w:pPr>
        <w:jc w:val="both"/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Email de soporte: </w:t>
      </w:r>
      <w:r w:rsidRPr="00251E37">
        <w:rPr>
          <w:rFonts w:ascii="Arial" w:hAnsi="Arial" w:cs="Arial"/>
          <w:sz w:val="24"/>
          <w:szCs w:val="24"/>
        </w:rPr>
        <w:t>bryandreshurtado18</w:t>
      </w:r>
      <w:r w:rsidRPr="00251E37">
        <w:rPr>
          <w:rFonts w:ascii="Arial" w:hAnsi="Arial" w:cs="Arial"/>
          <w:sz w:val="24"/>
          <w:szCs w:val="24"/>
        </w:rPr>
        <w:t>@</w:t>
      </w:r>
      <w:r w:rsidRPr="00251E37">
        <w:rPr>
          <w:rFonts w:ascii="Arial" w:hAnsi="Arial" w:cs="Arial"/>
          <w:sz w:val="24"/>
          <w:szCs w:val="24"/>
        </w:rPr>
        <w:t>gmail.com</w:t>
      </w:r>
      <w:r w:rsidRPr="0035789C">
        <w:rPr>
          <w:rFonts w:ascii="Arial" w:hAnsi="Arial" w:cs="Arial"/>
          <w:sz w:val="24"/>
          <w:szCs w:val="24"/>
        </w:rPr>
        <w:t xml:space="preserve"> Horario de atención: </w:t>
      </w:r>
      <w:proofErr w:type="gramStart"/>
      <w:r w:rsidRPr="0035789C">
        <w:rPr>
          <w:rFonts w:ascii="Arial" w:hAnsi="Arial" w:cs="Arial"/>
          <w:sz w:val="24"/>
          <w:szCs w:val="24"/>
        </w:rPr>
        <w:t>Lunes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a </w:t>
      </w:r>
      <w:proofErr w:type="gramStart"/>
      <w:r w:rsidRPr="0035789C">
        <w:rPr>
          <w:rFonts w:ascii="Arial" w:hAnsi="Arial" w:cs="Arial"/>
          <w:sz w:val="24"/>
          <w:szCs w:val="24"/>
        </w:rPr>
        <w:t>Viernes</w:t>
      </w:r>
      <w:proofErr w:type="gramEnd"/>
      <w:r w:rsidRPr="0035789C">
        <w:rPr>
          <w:rFonts w:ascii="Arial" w:hAnsi="Arial" w:cs="Arial"/>
          <w:sz w:val="24"/>
          <w:szCs w:val="24"/>
        </w:rPr>
        <w:t>, 8:00 AM - 6:00 PM Tiempo de respuesta: Máximo 24 horas hábiles</w:t>
      </w:r>
    </w:p>
    <w:p w14:paraId="565EBDB5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Soporte para Aplicación Móvil</w:t>
      </w:r>
    </w:p>
    <w:p w14:paraId="0BA0AA9D" w14:textId="1E292CC5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Email de soporte: </w:t>
      </w:r>
      <w:hyperlink r:id="rId8" w:history="1">
        <w:r w:rsidR="002004B3" w:rsidRPr="00251E37">
          <w:rPr>
            <w:rStyle w:val="Hipervnculo"/>
            <w:rFonts w:ascii="Arial" w:hAnsi="Arial" w:cs="Arial"/>
            <w:sz w:val="24"/>
            <w:szCs w:val="24"/>
          </w:rPr>
          <w:t>diazsirley234</w:t>
        </w:r>
        <w:r w:rsidR="002004B3" w:rsidRPr="00251E37">
          <w:rPr>
            <w:rStyle w:val="Hipervnculo"/>
            <w:rFonts w:ascii="Arial" w:hAnsi="Arial" w:cs="Arial"/>
            <w:sz w:val="24"/>
            <w:szCs w:val="24"/>
          </w:rPr>
          <w:t>@gmail.com</w:t>
        </w:r>
      </w:hyperlink>
      <w:r w:rsidR="002004B3" w:rsidRPr="00251E37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004B3" w:rsidRPr="00251E37">
        <w:rPr>
          <w:rFonts w:ascii="Arial" w:hAnsi="Arial" w:cs="Arial"/>
          <w:sz w:val="24"/>
          <w:szCs w:val="24"/>
        </w:rPr>
        <w:t xml:space="preserve">- </w:t>
      </w:r>
      <w:r w:rsidRPr="00251E37">
        <w:rPr>
          <w:rFonts w:ascii="Arial" w:hAnsi="Arial" w:cs="Arial"/>
          <w:sz w:val="24"/>
          <w:szCs w:val="24"/>
        </w:rPr>
        <w:t xml:space="preserve"> </w:t>
      </w:r>
      <w:r w:rsidR="002004B3" w:rsidRPr="00251E37">
        <w:rPr>
          <w:rFonts w:ascii="Arial" w:hAnsi="Arial" w:cs="Arial"/>
          <w:sz w:val="24"/>
          <w:szCs w:val="24"/>
        </w:rPr>
        <w:t>bryandreshurtado18@gmail.com</w:t>
      </w:r>
      <w:proofErr w:type="gramEnd"/>
      <w:r w:rsidR="002004B3" w:rsidRPr="0035789C">
        <w:rPr>
          <w:rFonts w:ascii="Arial" w:hAnsi="Arial" w:cs="Arial"/>
          <w:sz w:val="24"/>
          <w:szCs w:val="24"/>
        </w:rPr>
        <w:t xml:space="preserve"> </w:t>
      </w:r>
      <w:r w:rsidRPr="0035789C">
        <w:rPr>
          <w:rFonts w:ascii="Arial" w:hAnsi="Arial" w:cs="Arial"/>
          <w:sz w:val="24"/>
          <w:szCs w:val="24"/>
        </w:rPr>
        <w:t xml:space="preserve">Horario de atención: </w:t>
      </w:r>
      <w:proofErr w:type="gramStart"/>
      <w:r w:rsidRPr="0035789C">
        <w:rPr>
          <w:rFonts w:ascii="Arial" w:hAnsi="Arial" w:cs="Arial"/>
          <w:sz w:val="24"/>
          <w:szCs w:val="24"/>
        </w:rPr>
        <w:t>Lunes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 a </w:t>
      </w:r>
      <w:proofErr w:type="gramStart"/>
      <w:r w:rsidRPr="0035789C">
        <w:rPr>
          <w:rFonts w:ascii="Arial" w:hAnsi="Arial" w:cs="Arial"/>
          <w:sz w:val="24"/>
          <w:szCs w:val="24"/>
        </w:rPr>
        <w:t>Viernes</w:t>
      </w:r>
      <w:proofErr w:type="gramEnd"/>
      <w:r w:rsidRPr="0035789C">
        <w:rPr>
          <w:rFonts w:ascii="Arial" w:hAnsi="Arial" w:cs="Arial"/>
          <w:sz w:val="24"/>
          <w:szCs w:val="24"/>
        </w:rPr>
        <w:t xml:space="preserve">, 8:00 AM - 6:00 PM WhatsApp soporte: </w:t>
      </w:r>
      <w:r w:rsidR="002004B3" w:rsidRPr="00251E37">
        <w:rPr>
          <w:rFonts w:ascii="Arial" w:hAnsi="Arial" w:cs="Arial"/>
          <w:sz w:val="24"/>
          <w:szCs w:val="24"/>
        </w:rPr>
        <w:t xml:space="preserve">321 5912639 - </w:t>
      </w:r>
      <w:r w:rsidR="002004B3" w:rsidRPr="00251E37">
        <w:rPr>
          <w:rFonts w:ascii="Arial" w:hAnsi="Arial" w:cs="Arial"/>
          <w:sz w:val="24"/>
          <w:szCs w:val="24"/>
        </w:rPr>
        <w:t>322 6183922</w:t>
      </w:r>
    </w:p>
    <w:p w14:paraId="2DBE050E" w14:textId="77777777" w:rsidR="0035789C" w:rsidRPr="0035789C" w:rsidRDefault="0035789C" w:rsidP="0035789C">
      <w:pPr>
        <w:rPr>
          <w:rFonts w:ascii="Arial" w:hAnsi="Arial" w:cs="Arial"/>
          <w:b/>
          <w:bCs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lastRenderedPageBreak/>
        <w:t>Contactos del Equipo de Desarrollo</w:t>
      </w:r>
    </w:p>
    <w:p w14:paraId="6DD4B084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Administrador del Sistema</w:t>
      </w:r>
    </w:p>
    <w:p w14:paraId="1384AE45" w14:textId="6530F67A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Nombre: </w:t>
      </w:r>
      <w:r w:rsidR="002004B3" w:rsidRPr="00251E37">
        <w:rPr>
          <w:rFonts w:ascii="Arial" w:hAnsi="Arial" w:cs="Arial"/>
          <w:sz w:val="24"/>
          <w:szCs w:val="24"/>
        </w:rPr>
        <w:t xml:space="preserve">Bryan </w:t>
      </w:r>
      <w:proofErr w:type="spellStart"/>
      <w:r w:rsidR="002004B3" w:rsidRPr="00251E37">
        <w:rPr>
          <w:rFonts w:ascii="Arial" w:hAnsi="Arial" w:cs="Arial"/>
          <w:sz w:val="24"/>
          <w:szCs w:val="24"/>
        </w:rPr>
        <w:t>andres</w:t>
      </w:r>
      <w:proofErr w:type="spellEnd"/>
      <w:r w:rsidR="002004B3" w:rsidRPr="00251E37">
        <w:rPr>
          <w:rFonts w:ascii="Arial" w:hAnsi="Arial" w:cs="Arial"/>
          <w:sz w:val="24"/>
          <w:szCs w:val="24"/>
        </w:rPr>
        <w:t xml:space="preserve"> hurtado</w:t>
      </w:r>
      <w:r w:rsidRPr="0035789C">
        <w:rPr>
          <w:rFonts w:ascii="Arial" w:hAnsi="Arial" w:cs="Arial"/>
          <w:sz w:val="24"/>
          <w:szCs w:val="24"/>
        </w:rPr>
        <w:t xml:space="preserve"> Email: </w:t>
      </w:r>
      <w:r w:rsidR="002004B3" w:rsidRPr="00251E37">
        <w:rPr>
          <w:rFonts w:ascii="Arial" w:hAnsi="Arial" w:cs="Arial"/>
          <w:sz w:val="24"/>
          <w:szCs w:val="24"/>
        </w:rPr>
        <w:t>bryandreshurtado18@gmail.com</w:t>
      </w:r>
      <w:r w:rsidR="002004B3" w:rsidRPr="0035789C">
        <w:rPr>
          <w:rFonts w:ascii="Arial" w:hAnsi="Arial" w:cs="Arial"/>
          <w:sz w:val="24"/>
          <w:szCs w:val="24"/>
        </w:rPr>
        <w:t xml:space="preserve"> </w:t>
      </w:r>
      <w:r w:rsidRPr="0035789C">
        <w:rPr>
          <w:rFonts w:ascii="Arial" w:hAnsi="Arial" w:cs="Arial"/>
          <w:sz w:val="24"/>
          <w:szCs w:val="24"/>
        </w:rPr>
        <w:t xml:space="preserve">Teléfono: </w:t>
      </w:r>
      <w:r w:rsidR="002004B3" w:rsidRPr="00251E37">
        <w:rPr>
          <w:rFonts w:ascii="Arial" w:hAnsi="Arial" w:cs="Arial"/>
          <w:sz w:val="24"/>
          <w:szCs w:val="24"/>
        </w:rPr>
        <w:t>321 5912639</w:t>
      </w:r>
    </w:p>
    <w:p w14:paraId="641E3959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Responsabilidades:</w:t>
      </w:r>
    </w:p>
    <w:p w14:paraId="768AF295" w14:textId="77777777" w:rsidR="0035789C" w:rsidRPr="0035789C" w:rsidRDefault="0035789C" w:rsidP="0035789C">
      <w:pPr>
        <w:numPr>
          <w:ilvl w:val="0"/>
          <w:numId w:val="115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Gestión de usuarios y permisos</w:t>
      </w:r>
    </w:p>
    <w:p w14:paraId="4B892382" w14:textId="77777777" w:rsidR="0035789C" w:rsidRPr="0035789C" w:rsidRDefault="0035789C" w:rsidP="0035789C">
      <w:pPr>
        <w:numPr>
          <w:ilvl w:val="0"/>
          <w:numId w:val="115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Configuración del sistema</w:t>
      </w:r>
    </w:p>
    <w:p w14:paraId="672402EC" w14:textId="77777777" w:rsidR="0035789C" w:rsidRPr="0035789C" w:rsidRDefault="0035789C" w:rsidP="0035789C">
      <w:pPr>
        <w:numPr>
          <w:ilvl w:val="0"/>
          <w:numId w:val="115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Respaldo de datos</w:t>
      </w:r>
    </w:p>
    <w:p w14:paraId="6B91099F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Líder Técnico</w:t>
      </w:r>
    </w:p>
    <w:p w14:paraId="362B1C90" w14:textId="44CCD79D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Nombre: </w:t>
      </w:r>
      <w:r w:rsidR="002004B3" w:rsidRPr="00251E37">
        <w:rPr>
          <w:rFonts w:ascii="Arial" w:hAnsi="Arial" w:cs="Arial"/>
          <w:sz w:val="24"/>
          <w:szCs w:val="24"/>
        </w:rPr>
        <w:t>Sirley Diaz Anacona, Daniel Pinza Diaz</w:t>
      </w:r>
      <w:r w:rsidRPr="0035789C">
        <w:rPr>
          <w:rFonts w:ascii="Arial" w:hAnsi="Arial" w:cs="Arial"/>
          <w:sz w:val="24"/>
          <w:szCs w:val="24"/>
        </w:rPr>
        <w:t xml:space="preserve"> Email: </w:t>
      </w:r>
      <w:hyperlink r:id="rId9" w:history="1">
        <w:r w:rsidR="002004B3" w:rsidRPr="00251E37">
          <w:rPr>
            <w:rStyle w:val="Hipervnculo"/>
            <w:rFonts w:ascii="Arial" w:hAnsi="Arial" w:cs="Arial"/>
            <w:sz w:val="24"/>
            <w:szCs w:val="24"/>
          </w:rPr>
          <w:t>diazsirley234@gmail.com</w:t>
        </w:r>
      </w:hyperlink>
      <w:r w:rsidR="002004B3" w:rsidRPr="00251E37">
        <w:rPr>
          <w:rFonts w:ascii="Arial" w:hAnsi="Arial" w:cs="Arial"/>
          <w:sz w:val="24"/>
          <w:szCs w:val="24"/>
        </w:rPr>
        <w:t xml:space="preserve">, </w:t>
      </w:r>
      <w:r w:rsidR="002004B3" w:rsidRPr="00251E37">
        <w:rPr>
          <w:rFonts w:ascii="Arial" w:hAnsi="Arial" w:cs="Arial"/>
          <w:sz w:val="24"/>
          <w:szCs w:val="24"/>
        </w:rPr>
        <w:t>pinzadiaz@gmail.com</w:t>
      </w:r>
      <w:r w:rsidR="002004B3" w:rsidRPr="00251E37">
        <w:rPr>
          <w:rFonts w:ascii="Arial" w:hAnsi="Arial" w:cs="Arial"/>
          <w:sz w:val="24"/>
          <w:szCs w:val="24"/>
        </w:rPr>
        <w:t xml:space="preserve"> </w:t>
      </w:r>
      <w:r w:rsidRPr="0035789C">
        <w:rPr>
          <w:rFonts w:ascii="Arial" w:hAnsi="Arial" w:cs="Arial"/>
          <w:sz w:val="24"/>
          <w:szCs w:val="24"/>
        </w:rPr>
        <w:t xml:space="preserve">Teléfono: </w:t>
      </w:r>
      <w:r w:rsidR="002004B3" w:rsidRPr="00251E37">
        <w:rPr>
          <w:rFonts w:ascii="Arial" w:hAnsi="Arial" w:cs="Arial"/>
          <w:sz w:val="24"/>
          <w:szCs w:val="24"/>
        </w:rPr>
        <w:t xml:space="preserve">322 </w:t>
      </w:r>
      <w:proofErr w:type="gramStart"/>
      <w:r w:rsidR="002004B3" w:rsidRPr="00251E37">
        <w:rPr>
          <w:rFonts w:ascii="Arial" w:hAnsi="Arial" w:cs="Arial"/>
          <w:sz w:val="24"/>
          <w:szCs w:val="24"/>
        </w:rPr>
        <w:t>6183922</w:t>
      </w:r>
      <w:r w:rsidR="002004B3" w:rsidRPr="00251E37">
        <w:rPr>
          <w:rFonts w:ascii="Arial" w:hAnsi="Arial" w:cs="Arial"/>
          <w:sz w:val="24"/>
          <w:szCs w:val="24"/>
        </w:rPr>
        <w:t xml:space="preserve"> ,</w:t>
      </w:r>
      <w:proofErr w:type="gramEnd"/>
      <w:r w:rsidR="002004B3" w:rsidRPr="00251E37">
        <w:rPr>
          <w:rFonts w:ascii="Arial" w:hAnsi="Arial" w:cs="Arial"/>
          <w:sz w:val="24"/>
          <w:szCs w:val="24"/>
        </w:rPr>
        <w:t xml:space="preserve"> </w:t>
      </w:r>
      <w:r w:rsidR="002004B3" w:rsidRPr="00251E37">
        <w:rPr>
          <w:rFonts w:ascii="Arial" w:hAnsi="Arial" w:cs="Arial"/>
          <w:sz w:val="24"/>
          <w:szCs w:val="24"/>
        </w:rPr>
        <w:t>310 2292736</w:t>
      </w:r>
    </w:p>
    <w:p w14:paraId="2EF38745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Responsabilidades:</w:t>
      </w:r>
    </w:p>
    <w:p w14:paraId="4F993C6E" w14:textId="77777777" w:rsidR="0035789C" w:rsidRPr="0035789C" w:rsidRDefault="0035789C" w:rsidP="0035789C">
      <w:pPr>
        <w:numPr>
          <w:ilvl w:val="0"/>
          <w:numId w:val="116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Problemas técnicos complejos</w:t>
      </w:r>
    </w:p>
    <w:p w14:paraId="44B0240C" w14:textId="77777777" w:rsidR="0035789C" w:rsidRPr="0035789C" w:rsidRDefault="0035789C" w:rsidP="0035789C">
      <w:pPr>
        <w:numPr>
          <w:ilvl w:val="0"/>
          <w:numId w:val="116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Mantenimiento del servidor</w:t>
      </w:r>
    </w:p>
    <w:p w14:paraId="3463C344" w14:textId="77777777" w:rsidR="0035789C" w:rsidRPr="0035789C" w:rsidRDefault="0035789C" w:rsidP="0035789C">
      <w:pPr>
        <w:numPr>
          <w:ilvl w:val="0"/>
          <w:numId w:val="116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Actualizaciones del sistema</w:t>
      </w:r>
    </w:p>
    <w:p w14:paraId="7246D88C" w14:textId="77777777" w:rsidR="0035789C" w:rsidRPr="0035789C" w:rsidRDefault="0035789C" w:rsidP="0035789C">
      <w:pPr>
        <w:rPr>
          <w:rFonts w:ascii="Arial" w:hAnsi="Arial" w:cs="Arial"/>
          <w:b/>
          <w:bCs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Instructor/Tutor del Proyecto</w:t>
      </w:r>
    </w:p>
    <w:p w14:paraId="22EE72B0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Supervisor Académico</w:t>
      </w:r>
    </w:p>
    <w:p w14:paraId="30B29F48" w14:textId="718A271D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 xml:space="preserve">Nombre: </w:t>
      </w:r>
      <w:r w:rsidR="002004B3" w:rsidRPr="00251E37">
        <w:rPr>
          <w:rFonts w:ascii="Arial" w:hAnsi="Arial" w:cs="Arial"/>
          <w:sz w:val="24"/>
          <w:szCs w:val="24"/>
        </w:rPr>
        <w:t xml:space="preserve">Henry Bastidas </w:t>
      </w:r>
      <w:r w:rsidRPr="0035789C">
        <w:rPr>
          <w:rFonts w:ascii="Arial" w:hAnsi="Arial" w:cs="Arial"/>
          <w:sz w:val="24"/>
          <w:szCs w:val="24"/>
        </w:rPr>
        <w:t xml:space="preserve">Email: </w:t>
      </w:r>
      <w:hyperlink r:id="rId10" w:history="1">
        <w:r w:rsidR="002004B3" w:rsidRPr="00251E37">
          <w:rPr>
            <w:rStyle w:val="Hipervnculo"/>
            <w:rFonts w:ascii="Arial" w:hAnsi="Arial" w:cs="Arial"/>
            <w:sz w:val="24"/>
            <w:szCs w:val="24"/>
          </w:rPr>
          <w:t>hbastidasp@sena.edu.co</w:t>
        </w:r>
      </w:hyperlink>
      <w:r w:rsidR="002004B3" w:rsidRPr="00251E37">
        <w:rPr>
          <w:rFonts w:ascii="Arial" w:hAnsi="Arial" w:cs="Arial"/>
          <w:sz w:val="24"/>
          <w:szCs w:val="24"/>
        </w:rPr>
        <w:t xml:space="preserve"> </w:t>
      </w:r>
      <w:r w:rsidRPr="0035789C">
        <w:rPr>
          <w:rFonts w:ascii="Arial" w:hAnsi="Arial" w:cs="Arial"/>
          <w:sz w:val="24"/>
          <w:szCs w:val="24"/>
        </w:rPr>
        <w:t xml:space="preserve">Institución: SENA - Centro de </w:t>
      </w:r>
      <w:proofErr w:type="spellStart"/>
      <w:r w:rsidR="002004B3" w:rsidRPr="00251E37">
        <w:rPr>
          <w:rFonts w:ascii="Arial" w:hAnsi="Arial" w:cs="Arial"/>
          <w:sz w:val="24"/>
          <w:szCs w:val="24"/>
        </w:rPr>
        <w:t>Teleinformatica</w:t>
      </w:r>
      <w:proofErr w:type="spellEnd"/>
      <w:r w:rsidR="002004B3" w:rsidRPr="00251E37">
        <w:rPr>
          <w:rFonts w:ascii="Arial" w:hAnsi="Arial" w:cs="Arial"/>
          <w:sz w:val="24"/>
          <w:szCs w:val="24"/>
        </w:rPr>
        <w:t xml:space="preserve"> y producción Industrial</w:t>
      </w:r>
      <w:r w:rsidRPr="0035789C">
        <w:rPr>
          <w:rFonts w:ascii="Arial" w:hAnsi="Arial" w:cs="Arial"/>
          <w:sz w:val="24"/>
          <w:szCs w:val="24"/>
        </w:rPr>
        <w:t xml:space="preserve"> Horario de consultas: </w:t>
      </w:r>
      <w:r w:rsidR="002004B3" w:rsidRPr="00251E37">
        <w:rPr>
          <w:rFonts w:ascii="Arial" w:hAnsi="Arial" w:cs="Arial"/>
          <w:sz w:val="24"/>
          <w:szCs w:val="24"/>
        </w:rPr>
        <w:t xml:space="preserve">8:00 am - 12:00 pm </w:t>
      </w:r>
    </w:p>
    <w:p w14:paraId="4F9562B9" w14:textId="77777777" w:rsidR="0035789C" w:rsidRPr="0035789C" w:rsidRDefault="0035789C" w:rsidP="0035789C">
      <w:pPr>
        <w:rPr>
          <w:rFonts w:ascii="Arial" w:hAnsi="Arial" w:cs="Arial"/>
          <w:b/>
          <w:bCs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Procedimiento para Solicitar Ayuda</w:t>
      </w:r>
    </w:p>
    <w:p w14:paraId="30F93DAE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Para Problemas Técnicos Urgentes</w:t>
      </w:r>
    </w:p>
    <w:p w14:paraId="64C01A52" w14:textId="77777777" w:rsidR="0035789C" w:rsidRPr="0035789C" w:rsidRDefault="0035789C" w:rsidP="0035789C">
      <w:pPr>
        <w:numPr>
          <w:ilvl w:val="0"/>
          <w:numId w:val="117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Documentar el problema: Captura de pantalla más descripción detallada</w:t>
      </w:r>
    </w:p>
    <w:p w14:paraId="38BE9B06" w14:textId="77777777" w:rsidR="0035789C" w:rsidRPr="0035789C" w:rsidRDefault="0035789C" w:rsidP="0035789C">
      <w:pPr>
        <w:numPr>
          <w:ilvl w:val="0"/>
          <w:numId w:val="117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Incluir información: Navegador/dispositivo, hora del error, pasos realizados</w:t>
      </w:r>
    </w:p>
    <w:p w14:paraId="034E09DA" w14:textId="77777777" w:rsidR="0035789C" w:rsidRPr="0035789C" w:rsidRDefault="0035789C" w:rsidP="0035789C">
      <w:pPr>
        <w:numPr>
          <w:ilvl w:val="0"/>
          <w:numId w:val="117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Enviar email a la dirección de soporte correspondiente</w:t>
      </w:r>
    </w:p>
    <w:p w14:paraId="63DCAD69" w14:textId="77777777" w:rsidR="0035789C" w:rsidRPr="0035789C" w:rsidRDefault="0035789C" w:rsidP="0035789C">
      <w:pPr>
        <w:numPr>
          <w:ilvl w:val="0"/>
          <w:numId w:val="117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lastRenderedPageBreak/>
        <w:t>Seguimiento: Respuesta garantizada en máximo 4 horas hábiles</w:t>
      </w:r>
    </w:p>
    <w:p w14:paraId="23F57E59" w14:textId="77777777" w:rsidR="0035789C" w:rsidRPr="0035789C" w:rsidRDefault="0035789C" w:rsidP="0035789C">
      <w:p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b/>
          <w:bCs/>
          <w:sz w:val="24"/>
          <w:szCs w:val="24"/>
        </w:rPr>
        <w:t>Para Consultas Generales</w:t>
      </w:r>
    </w:p>
    <w:p w14:paraId="1BFCE7B6" w14:textId="77777777" w:rsidR="0035789C" w:rsidRPr="0035789C" w:rsidRDefault="0035789C" w:rsidP="0035789C">
      <w:pPr>
        <w:numPr>
          <w:ilvl w:val="0"/>
          <w:numId w:val="118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Consultar este manual primero en sección "Solución de Problemas"</w:t>
      </w:r>
    </w:p>
    <w:p w14:paraId="5052009E" w14:textId="77777777" w:rsidR="0035789C" w:rsidRPr="0035789C" w:rsidRDefault="0035789C" w:rsidP="0035789C">
      <w:pPr>
        <w:numPr>
          <w:ilvl w:val="0"/>
          <w:numId w:val="118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Verificar FAQ en el sistema (si está disponible)</w:t>
      </w:r>
    </w:p>
    <w:p w14:paraId="74EE7C85" w14:textId="3F6A7837" w:rsidR="0035789C" w:rsidRPr="0035789C" w:rsidRDefault="0035789C" w:rsidP="0035789C">
      <w:pPr>
        <w:numPr>
          <w:ilvl w:val="0"/>
          <w:numId w:val="118"/>
        </w:numPr>
        <w:rPr>
          <w:rFonts w:ascii="Arial" w:hAnsi="Arial" w:cs="Arial"/>
          <w:sz w:val="24"/>
          <w:szCs w:val="24"/>
        </w:rPr>
      </w:pPr>
      <w:r w:rsidRPr="0035789C">
        <w:rPr>
          <w:rFonts w:ascii="Arial" w:hAnsi="Arial" w:cs="Arial"/>
          <w:sz w:val="24"/>
          <w:szCs w:val="24"/>
        </w:rPr>
        <w:t>Contactar por email con</w:t>
      </w:r>
      <w:r w:rsidR="00251E37" w:rsidRPr="00251E37">
        <w:rPr>
          <w:rFonts w:ascii="Arial" w:hAnsi="Arial" w:cs="Arial"/>
          <w:sz w:val="24"/>
          <w:szCs w:val="24"/>
        </w:rPr>
        <w:t xml:space="preserve"> </w:t>
      </w:r>
      <w:r w:rsidR="00251E37" w:rsidRPr="00251E37">
        <w:rPr>
          <w:rFonts w:ascii="Arial" w:hAnsi="Arial" w:cs="Arial"/>
          <w:sz w:val="24"/>
          <w:szCs w:val="24"/>
        </w:rPr>
        <w:t>descripción clara de la consulta</w:t>
      </w:r>
    </w:p>
    <w:p w14:paraId="6A403F56" w14:textId="77777777" w:rsidR="0035789C" w:rsidRPr="00251E37" w:rsidRDefault="0035789C" w:rsidP="0035789C">
      <w:pPr>
        <w:rPr>
          <w:rFonts w:ascii="Arial" w:hAnsi="Arial" w:cs="Arial"/>
          <w:sz w:val="24"/>
          <w:szCs w:val="24"/>
        </w:rPr>
      </w:pPr>
    </w:p>
    <w:p w14:paraId="2E03AF00" w14:textId="44538275" w:rsidR="008C6F8E" w:rsidRPr="00251E37" w:rsidRDefault="008C6F8E" w:rsidP="001418BE">
      <w:pPr>
        <w:pStyle w:val="Ttulo1"/>
        <w:numPr>
          <w:ilvl w:val="0"/>
          <w:numId w:val="24"/>
        </w:numPr>
        <w:jc w:val="left"/>
        <w:rPr>
          <w:rFonts w:ascii="Arial" w:hAnsi="Arial"/>
          <w:sz w:val="24"/>
        </w:rPr>
      </w:pPr>
      <w:bookmarkStart w:id="6" w:name="_Toc189205641"/>
      <w:r w:rsidRPr="00251E37">
        <w:rPr>
          <w:rFonts w:ascii="Arial" w:hAnsi="Arial"/>
          <w:sz w:val="24"/>
        </w:rPr>
        <w:t>Glosario</w:t>
      </w:r>
      <w:bookmarkEnd w:id="6"/>
    </w:p>
    <w:p w14:paraId="4DF3776B" w14:textId="3F906D1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API (</w:t>
      </w:r>
      <w:proofErr w:type="spellStart"/>
      <w:r w:rsidRPr="00251E37">
        <w:rPr>
          <w:rStyle w:val="Textoennegrita"/>
          <w:rFonts w:ascii="Arial" w:hAnsi="Arial" w:cs="Arial"/>
        </w:rPr>
        <w:t>Application</w:t>
      </w:r>
      <w:proofErr w:type="spellEnd"/>
      <w:r w:rsidRPr="00251E37">
        <w:rPr>
          <w:rStyle w:val="Textoennegrita"/>
          <w:rFonts w:ascii="Arial" w:hAnsi="Arial" w:cs="Arial"/>
        </w:rPr>
        <w:t xml:space="preserve"> </w:t>
      </w:r>
      <w:proofErr w:type="spellStart"/>
      <w:r w:rsidRPr="00251E37">
        <w:rPr>
          <w:rStyle w:val="Textoennegrita"/>
          <w:rFonts w:ascii="Arial" w:hAnsi="Arial" w:cs="Arial"/>
        </w:rPr>
        <w:t>Programming</w:t>
      </w:r>
      <w:proofErr w:type="spellEnd"/>
      <w:r w:rsidRPr="00251E37">
        <w:rPr>
          <w:rStyle w:val="Textoennegrita"/>
          <w:rFonts w:ascii="Arial" w:hAnsi="Arial" w:cs="Arial"/>
        </w:rPr>
        <w:t xml:space="preserve"> </w:t>
      </w:r>
      <w:proofErr w:type="gramStart"/>
      <w:r w:rsidRPr="00251E37">
        <w:rPr>
          <w:rStyle w:val="Textoennegrita"/>
          <w:rFonts w:ascii="Arial" w:hAnsi="Arial" w:cs="Arial"/>
        </w:rPr>
        <w:t>Interface</w:t>
      </w:r>
      <w:proofErr w:type="gramEnd"/>
      <w:r w:rsidRPr="00251E37">
        <w:rPr>
          <w:rStyle w:val="Textoennegrita"/>
          <w:rFonts w:ascii="Arial" w:hAnsi="Arial" w:cs="Arial"/>
        </w:rPr>
        <w:t>):</w:t>
      </w:r>
      <w:r w:rsidRPr="00251E37">
        <w:rPr>
          <w:rFonts w:ascii="Arial" w:hAnsi="Arial" w:cs="Arial"/>
        </w:rPr>
        <w:t xml:space="preserve"> Interfaz de programación que permite la comunicación entre diferentes componentes del software.</w:t>
      </w:r>
    </w:p>
    <w:p w14:paraId="1B4FD80A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proofErr w:type="spellStart"/>
      <w:r w:rsidRPr="00251E37">
        <w:rPr>
          <w:rStyle w:val="Textoennegrita"/>
          <w:rFonts w:ascii="Arial" w:hAnsi="Arial" w:cs="Arial"/>
        </w:rPr>
        <w:t>Backend</w:t>
      </w:r>
      <w:proofErr w:type="spellEnd"/>
      <w:r w:rsidRPr="00251E37">
        <w:rPr>
          <w:rStyle w:val="Textoennegrita"/>
          <w:rFonts w:ascii="Arial" w:hAnsi="Arial" w:cs="Arial"/>
        </w:rPr>
        <w:t>:</w:t>
      </w:r>
      <w:r w:rsidRPr="00251E37">
        <w:rPr>
          <w:rFonts w:ascii="Arial" w:hAnsi="Arial" w:cs="Arial"/>
        </w:rPr>
        <w:t xml:space="preserve"> Parte del sistema que ejecuta la lógica de negocio y gestiona la base de datos, no visible para el usuario final.</w:t>
      </w:r>
    </w:p>
    <w:p w14:paraId="611FC914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proofErr w:type="spellStart"/>
      <w:r w:rsidRPr="00251E37">
        <w:rPr>
          <w:rStyle w:val="Textoennegrita"/>
          <w:rFonts w:ascii="Arial" w:hAnsi="Arial" w:cs="Arial"/>
        </w:rPr>
        <w:t>Dashboard</w:t>
      </w:r>
      <w:proofErr w:type="spellEnd"/>
      <w:r w:rsidRPr="00251E37">
        <w:rPr>
          <w:rStyle w:val="Textoennegrita"/>
          <w:rFonts w:ascii="Arial" w:hAnsi="Arial" w:cs="Arial"/>
        </w:rPr>
        <w:t>:</w:t>
      </w:r>
      <w:r w:rsidRPr="00251E37">
        <w:rPr>
          <w:rFonts w:ascii="Arial" w:hAnsi="Arial" w:cs="Arial"/>
        </w:rPr>
        <w:t xml:space="preserve"> Panel de control visual que muestra métricas, estadísticas e información relevante en formato gráfico.</w:t>
      </w:r>
    </w:p>
    <w:p w14:paraId="1B71EF1E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FCM (</w:t>
      </w:r>
      <w:proofErr w:type="spellStart"/>
      <w:r w:rsidRPr="00251E37">
        <w:rPr>
          <w:rStyle w:val="Textoennegrita"/>
          <w:rFonts w:ascii="Arial" w:hAnsi="Arial" w:cs="Arial"/>
        </w:rPr>
        <w:t>Firebase</w:t>
      </w:r>
      <w:proofErr w:type="spellEnd"/>
      <w:r w:rsidRPr="00251E37">
        <w:rPr>
          <w:rStyle w:val="Textoennegrita"/>
          <w:rFonts w:ascii="Arial" w:hAnsi="Arial" w:cs="Arial"/>
        </w:rPr>
        <w:t xml:space="preserve"> Cloud </w:t>
      </w:r>
      <w:proofErr w:type="spellStart"/>
      <w:r w:rsidRPr="00251E37">
        <w:rPr>
          <w:rStyle w:val="Textoennegrita"/>
          <w:rFonts w:ascii="Arial" w:hAnsi="Arial" w:cs="Arial"/>
        </w:rPr>
        <w:t>Messaging</w:t>
      </w:r>
      <w:proofErr w:type="spellEnd"/>
      <w:r w:rsidRPr="00251E37">
        <w:rPr>
          <w:rStyle w:val="Textoennegrita"/>
          <w:rFonts w:ascii="Arial" w:hAnsi="Arial" w:cs="Arial"/>
        </w:rPr>
        <w:t>):</w:t>
      </w:r>
      <w:r w:rsidRPr="00251E37">
        <w:rPr>
          <w:rFonts w:ascii="Arial" w:hAnsi="Arial" w:cs="Arial"/>
        </w:rPr>
        <w:t xml:space="preserve"> Servicio de Google para envío de notificaciones </w:t>
      </w:r>
      <w:proofErr w:type="spellStart"/>
      <w:r w:rsidRPr="00251E37">
        <w:rPr>
          <w:rFonts w:ascii="Arial" w:hAnsi="Arial" w:cs="Arial"/>
        </w:rPr>
        <w:t>push</w:t>
      </w:r>
      <w:proofErr w:type="spellEnd"/>
      <w:r w:rsidRPr="00251E37">
        <w:rPr>
          <w:rFonts w:ascii="Arial" w:hAnsi="Arial" w:cs="Arial"/>
        </w:rPr>
        <w:t xml:space="preserve"> a dispositivos móviles.</w:t>
      </w:r>
    </w:p>
    <w:p w14:paraId="7CEF061F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proofErr w:type="spellStart"/>
      <w:r w:rsidRPr="00251E37">
        <w:rPr>
          <w:rStyle w:val="Textoennegrita"/>
          <w:rFonts w:ascii="Arial" w:hAnsi="Arial" w:cs="Arial"/>
        </w:rPr>
        <w:t>Frontend</w:t>
      </w:r>
      <w:proofErr w:type="spellEnd"/>
      <w:r w:rsidRPr="00251E37">
        <w:rPr>
          <w:rStyle w:val="Textoennegrita"/>
          <w:rFonts w:ascii="Arial" w:hAnsi="Arial" w:cs="Arial"/>
        </w:rPr>
        <w:t>:</w:t>
      </w:r>
      <w:r w:rsidRPr="00251E37">
        <w:rPr>
          <w:rFonts w:ascii="Arial" w:hAnsi="Arial" w:cs="Arial"/>
        </w:rPr>
        <w:t xml:space="preserve"> Parte del sistema con la que interactúa directamente el usuario (interfaz gráfica).</w:t>
      </w:r>
    </w:p>
    <w:p w14:paraId="78CAC440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Gamificación:</w:t>
      </w:r>
      <w:r w:rsidRPr="00251E37">
        <w:rPr>
          <w:rFonts w:ascii="Arial" w:hAnsi="Arial" w:cs="Arial"/>
        </w:rPr>
        <w:t xml:space="preserve"> Aplicación de elementos de juego (retos, puntos, rankings) en contextos no lúdicos para motivar la participación.</w:t>
      </w:r>
    </w:p>
    <w:p w14:paraId="15D7C829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ICFES:</w:t>
      </w:r>
      <w:r w:rsidRPr="00251E37">
        <w:rPr>
          <w:rFonts w:ascii="Arial" w:hAnsi="Arial" w:cs="Arial"/>
        </w:rPr>
        <w:t xml:space="preserve"> Instituto Colombiano para la Evaluación de la Educación, entidad que desarrolla las pruebas Saber 11.</w:t>
      </w:r>
    </w:p>
    <w:p w14:paraId="12267895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IA (Inteligencia Artificial):</w:t>
      </w:r>
      <w:r w:rsidRPr="00251E37">
        <w:rPr>
          <w:rFonts w:ascii="Arial" w:hAnsi="Arial" w:cs="Arial"/>
        </w:rPr>
        <w:t xml:space="preserve"> Tecnología que permite a las máquinas realizar tareas que tradicionalmente requieren inteligencia humana, como generar preguntas educativas.</w:t>
      </w:r>
    </w:p>
    <w:p w14:paraId="68EC9BA2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JWT (JSON Web Token):</w:t>
      </w:r>
      <w:r w:rsidRPr="00251E37">
        <w:rPr>
          <w:rFonts w:ascii="Arial" w:hAnsi="Arial" w:cs="Arial"/>
        </w:rPr>
        <w:t xml:space="preserve"> Estándar de seguridad para transmitir información entre partes de forma segura mediante tokens.</w:t>
      </w:r>
    </w:p>
    <w:p w14:paraId="581B75D5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Kolb Test:</w:t>
      </w:r>
      <w:r w:rsidRPr="00251E37">
        <w:rPr>
          <w:rFonts w:ascii="Arial" w:hAnsi="Arial" w:cs="Arial"/>
        </w:rPr>
        <w:t xml:space="preserve"> Evaluación psicológica que identifica estilos de aprendizaje basado en la teoría de David Kolb.</w:t>
      </w:r>
    </w:p>
    <w:p w14:paraId="3084605F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Middleware:</w:t>
      </w:r>
      <w:r w:rsidRPr="00251E37">
        <w:rPr>
          <w:rFonts w:ascii="Arial" w:hAnsi="Arial" w:cs="Arial"/>
        </w:rPr>
        <w:t xml:space="preserve"> Software que actúa como intermediario entre diferentes componentes del sistema.</w:t>
      </w:r>
    </w:p>
    <w:p w14:paraId="6171D6E1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 xml:space="preserve">Notificaciones </w:t>
      </w:r>
      <w:proofErr w:type="spellStart"/>
      <w:r w:rsidRPr="00251E37">
        <w:rPr>
          <w:rStyle w:val="Textoennegrita"/>
          <w:rFonts w:ascii="Arial" w:hAnsi="Arial" w:cs="Arial"/>
        </w:rPr>
        <w:t>Push</w:t>
      </w:r>
      <w:proofErr w:type="spellEnd"/>
      <w:r w:rsidRPr="00251E37">
        <w:rPr>
          <w:rStyle w:val="Textoennegrita"/>
          <w:rFonts w:ascii="Arial" w:hAnsi="Arial" w:cs="Arial"/>
        </w:rPr>
        <w:t>:</w:t>
      </w:r>
      <w:r w:rsidRPr="00251E37">
        <w:rPr>
          <w:rFonts w:ascii="Arial" w:hAnsi="Arial" w:cs="Arial"/>
        </w:rPr>
        <w:t xml:space="preserve"> Mensajes enviados directamente a dispositivos móviles sin necesidad de abrir la aplicación.</w:t>
      </w:r>
    </w:p>
    <w:p w14:paraId="674D62AF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PostgreSQL:</w:t>
      </w:r>
      <w:r w:rsidRPr="00251E37">
        <w:rPr>
          <w:rFonts w:ascii="Arial" w:hAnsi="Arial" w:cs="Arial"/>
        </w:rPr>
        <w:t xml:space="preserve"> Sistema de gestión de base de datos relacional utilizado para almacenar información del sistema.</w:t>
      </w:r>
    </w:p>
    <w:p w14:paraId="1ECFB176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lastRenderedPageBreak/>
        <w:t xml:space="preserve">Responsive </w:t>
      </w:r>
      <w:proofErr w:type="spellStart"/>
      <w:r w:rsidRPr="00251E37">
        <w:rPr>
          <w:rStyle w:val="Textoennegrita"/>
          <w:rFonts w:ascii="Arial" w:hAnsi="Arial" w:cs="Arial"/>
        </w:rPr>
        <w:t>Design</w:t>
      </w:r>
      <w:proofErr w:type="spellEnd"/>
      <w:r w:rsidRPr="00251E37">
        <w:rPr>
          <w:rStyle w:val="Textoennegrita"/>
          <w:rFonts w:ascii="Arial" w:hAnsi="Arial" w:cs="Arial"/>
        </w:rPr>
        <w:t>:</w:t>
      </w:r>
      <w:r w:rsidRPr="00251E37">
        <w:rPr>
          <w:rFonts w:ascii="Arial" w:hAnsi="Arial" w:cs="Arial"/>
        </w:rPr>
        <w:t xml:space="preserve"> Diseño web que se adapta automáticamente a diferentes tamaños de pantalla (móvil, </w:t>
      </w:r>
      <w:proofErr w:type="spellStart"/>
      <w:r w:rsidRPr="00251E37">
        <w:rPr>
          <w:rFonts w:ascii="Arial" w:hAnsi="Arial" w:cs="Arial"/>
        </w:rPr>
        <w:t>tablet</w:t>
      </w:r>
      <w:proofErr w:type="spellEnd"/>
      <w:r w:rsidRPr="00251E37">
        <w:rPr>
          <w:rFonts w:ascii="Arial" w:hAnsi="Arial" w:cs="Arial"/>
        </w:rPr>
        <w:t>, desktop).</w:t>
      </w:r>
    </w:p>
    <w:p w14:paraId="20D7C633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Saber 11:</w:t>
      </w:r>
      <w:r w:rsidRPr="00251E37">
        <w:rPr>
          <w:rFonts w:ascii="Arial" w:hAnsi="Arial" w:cs="Arial"/>
        </w:rPr>
        <w:t xml:space="preserve"> Examen de estado colombiano que evalúa competencias en cinco áreas principales antes del ingreso a la educación superior.</w:t>
      </w:r>
    </w:p>
    <w:p w14:paraId="10DB4D33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SENA:</w:t>
      </w:r>
      <w:r w:rsidRPr="00251E37">
        <w:rPr>
          <w:rFonts w:ascii="Arial" w:hAnsi="Arial" w:cs="Arial"/>
        </w:rPr>
        <w:t xml:space="preserve"> Servicio Nacional de Aprendizaje, entidad pública colombiana de educación para el trabajo y desarrollo humano.</w:t>
      </w:r>
    </w:p>
    <w:p w14:paraId="482D599F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Sesión de Estudio:</w:t>
      </w:r>
      <w:r w:rsidRPr="00251E37">
        <w:rPr>
          <w:rFonts w:ascii="Arial" w:hAnsi="Arial" w:cs="Arial"/>
        </w:rPr>
        <w:t xml:space="preserve"> Período dedicado a responder preguntas generadas por IA en un área específica del conocimiento.</w:t>
      </w:r>
    </w:p>
    <w:p w14:paraId="0ED3F62A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UI/UX (</w:t>
      </w:r>
      <w:proofErr w:type="spellStart"/>
      <w:r w:rsidRPr="00251E37">
        <w:rPr>
          <w:rStyle w:val="Textoennegrita"/>
          <w:rFonts w:ascii="Arial" w:hAnsi="Arial" w:cs="Arial"/>
        </w:rPr>
        <w:t>User</w:t>
      </w:r>
      <w:proofErr w:type="spellEnd"/>
      <w:r w:rsidRPr="00251E37">
        <w:rPr>
          <w:rStyle w:val="Textoennegrita"/>
          <w:rFonts w:ascii="Arial" w:hAnsi="Arial" w:cs="Arial"/>
        </w:rPr>
        <w:t xml:space="preserve"> </w:t>
      </w:r>
      <w:proofErr w:type="gramStart"/>
      <w:r w:rsidRPr="00251E37">
        <w:rPr>
          <w:rStyle w:val="Textoennegrita"/>
          <w:rFonts w:ascii="Arial" w:hAnsi="Arial" w:cs="Arial"/>
        </w:rPr>
        <w:t>Interface</w:t>
      </w:r>
      <w:proofErr w:type="gramEnd"/>
      <w:r w:rsidRPr="00251E37">
        <w:rPr>
          <w:rStyle w:val="Textoennegrita"/>
          <w:rFonts w:ascii="Arial" w:hAnsi="Arial" w:cs="Arial"/>
        </w:rPr>
        <w:t>/</w:t>
      </w:r>
      <w:proofErr w:type="spellStart"/>
      <w:r w:rsidRPr="00251E37">
        <w:rPr>
          <w:rStyle w:val="Textoennegrita"/>
          <w:rFonts w:ascii="Arial" w:hAnsi="Arial" w:cs="Arial"/>
        </w:rPr>
        <w:t>User</w:t>
      </w:r>
      <w:proofErr w:type="spellEnd"/>
      <w:r w:rsidRPr="00251E37">
        <w:rPr>
          <w:rStyle w:val="Textoennegrita"/>
          <w:rFonts w:ascii="Arial" w:hAnsi="Arial" w:cs="Arial"/>
        </w:rPr>
        <w:t xml:space="preserve"> </w:t>
      </w:r>
      <w:proofErr w:type="spellStart"/>
      <w:r w:rsidRPr="00251E37">
        <w:rPr>
          <w:rStyle w:val="Textoennegrita"/>
          <w:rFonts w:ascii="Arial" w:hAnsi="Arial" w:cs="Arial"/>
        </w:rPr>
        <w:t>Experience</w:t>
      </w:r>
      <w:proofErr w:type="spellEnd"/>
      <w:r w:rsidRPr="00251E37">
        <w:rPr>
          <w:rStyle w:val="Textoennegrita"/>
          <w:rFonts w:ascii="Arial" w:hAnsi="Arial" w:cs="Arial"/>
        </w:rPr>
        <w:t>):</w:t>
      </w:r>
      <w:r w:rsidRPr="00251E37">
        <w:rPr>
          <w:rFonts w:ascii="Arial" w:hAnsi="Arial" w:cs="Arial"/>
        </w:rPr>
        <w:t xml:space="preserve"> Diseño de interfaz de usuario y experiencia de usuario, enfocado en la usabilidad y satisfacción.</w:t>
      </w:r>
    </w:p>
    <w:p w14:paraId="74977515" w14:textId="77777777" w:rsidR="00251E37" w:rsidRPr="00251E37" w:rsidRDefault="00251E37" w:rsidP="00251E37">
      <w:pPr>
        <w:pStyle w:val="font-claude-response-body"/>
        <w:numPr>
          <w:ilvl w:val="0"/>
          <w:numId w:val="119"/>
        </w:numPr>
        <w:rPr>
          <w:rFonts w:ascii="Arial" w:hAnsi="Arial" w:cs="Arial"/>
        </w:rPr>
      </w:pPr>
      <w:r w:rsidRPr="00251E37">
        <w:rPr>
          <w:rStyle w:val="Textoennegrita"/>
          <w:rFonts w:ascii="Arial" w:hAnsi="Arial" w:cs="Arial"/>
        </w:rPr>
        <w:t>URL:</w:t>
      </w:r>
      <w:r w:rsidRPr="00251E37">
        <w:rPr>
          <w:rFonts w:ascii="Arial" w:hAnsi="Arial" w:cs="Arial"/>
        </w:rPr>
        <w:t xml:space="preserve"> Dirección web única que identifica un recurso en internet (</w:t>
      </w:r>
      <w:proofErr w:type="spellStart"/>
      <w:r w:rsidRPr="00251E37">
        <w:rPr>
          <w:rFonts w:ascii="Arial" w:hAnsi="Arial" w:cs="Arial"/>
        </w:rPr>
        <w:t>Uniform</w:t>
      </w:r>
      <w:proofErr w:type="spellEnd"/>
      <w:r w:rsidRPr="00251E37">
        <w:rPr>
          <w:rFonts w:ascii="Arial" w:hAnsi="Arial" w:cs="Arial"/>
        </w:rPr>
        <w:t xml:space="preserve"> </w:t>
      </w:r>
      <w:proofErr w:type="spellStart"/>
      <w:r w:rsidRPr="00251E37">
        <w:rPr>
          <w:rFonts w:ascii="Arial" w:hAnsi="Arial" w:cs="Arial"/>
        </w:rPr>
        <w:t>Resource</w:t>
      </w:r>
      <w:proofErr w:type="spellEnd"/>
      <w:r w:rsidRPr="00251E37">
        <w:rPr>
          <w:rFonts w:ascii="Arial" w:hAnsi="Arial" w:cs="Arial"/>
        </w:rPr>
        <w:t xml:space="preserve"> </w:t>
      </w:r>
      <w:proofErr w:type="spellStart"/>
      <w:r w:rsidRPr="00251E37">
        <w:rPr>
          <w:rFonts w:ascii="Arial" w:hAnsi="Arial" w:cs="Arial"/>
        </w:rPr>
        <w:t>Locator</w:t>
      </w:r>
      <w:proofErr w:type="spellEnd"/>
      <w:r w:rsidRPr="00251E37">
        <w:rPr>
          <w:rFonts w:ascii="Arial" w:hAnsi="Arial" w:cs="Arial"/>
        </w:rPr>
        <w:t>).</w:t>
      </w:r>
    </w:p>
    <w:p w14:paraId="7B8538A3" w14:textId="2FB9459B" w:rsidR="002823E5" w:rsidRPr="00251E37" w:rsidRDefault="002823E5" w:rsidP="00A97926">
      <w:pPr>
        <w:jc w:val="both"/>
        <w:rPr>
          <w:rFonts w:ascii="Arial" w:hAnsi="Arial" w:cs="Arial"/>
          <w:bCs/>
          <w:iCs/>
          <w:color w:val="00B050"/>
          <w:kern w:val="2"/>
          <w:sz w:val="24"/>
          <w:szCs w:val="24"/>
          <w:lang w:val="es-VE" w:eastAsia="es-CO"/>
          <w14:ligatures w14:val="standardContextual"/>
        </w:rPr>
      </w:pPr>
    </w:p>
    <w:sectPr w:rsidR="002823E5" w:rsidRPr="00251E37">
      <w:headerReference w:type="default" r:id="rId11"/>
      <w:footerReference w:type="default" r:id="rId12"/>
      <w:headerReference w:type="first" r:id="rId13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5B29" w14:textId="77777777" w:rsidR="00B23C4B" w:rsidRDefault="00B23C4B">
      <w:pPr>
        <w:spacing w:after="0" w:line="240" w:lineRule="auto"/>
      </w:pPr>
      <w:r>
        <w:separator/>
      </w:r>
    </w:p>
  </w:endnote>
  <w:endnote w:type="continuationSeparator" w:id="0">
    <w:p w14:paraId="0618BD20" w14:textId="77777777" w:rsidR="00B23C4B" w:rsidRDefault="00B23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NewsGotT">
    <w:altName w:val="Times New Roman"/>
    <w:charset w:val="00"/>
    <w:family w:val="auto"/>
    <w:pitch w:val="variable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6ABFD" w14:textId="4A6C16CC" w:rsidR="002823E5" w:rsidRPr="002823E5" w:rsidRDefault="002823E5" w:rsidP="002823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7B20D389" w14:textId="77777777" w:rsidR="002823E5" w:rsidRPr="002823E5" w:rsidRDefault="002823E5" w:rsidP="002823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660CB4B7" w:rsidR="00E85AFD" w:rsidRPr="002823E5" w:rsidRDefault="002823E5" w:rsidP="002823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0224" w14:textId="77777777" w:rsidR="00B23C4B" w:rsidRDefault="00B23C4B">
      <w:pPr>
        <w:spacing w:after="0" w:line="240" w:lineRule="auto"/>
      </w:pPr>
      <w:r>
        <w:separator/>
      </w:r>
    </w:p>
  </w:footnote>
  <w:footnote w:type="continuationSeparator" w:id="0">
    <w:p w14:paraId="52D76FD7" w14:textId="77777777" w:rsidR="00B23C4B" w:rsidRDefault="00B23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5" w:type="dxa"/>
      <w:tblInd w:w="-47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000" w:firstRow="0" w:lastRow="0" w:firstColumn="0" w:lastColumn="0" w:noHBand="0" w:noVBand="0"/>
    </w:tblPr>
    <w:tblGrid>
      <w:gridCol w:w="1290"/>
      <w:gridCol w:w="1395"/>
      <w:gridCol w:w="990"/>
      <w:gridCol w:w="2085"/>
      <w:gridCol w:w="1965"/>
      <w:gridCol w:w="826"/>
      <w:gridCol w:w="1574"/>
    </w:tblGrid>
    <w:tr w:rsidR="00A97926" w:rsidRPr="00A97926" w14:paraId="274509EE" w14:textId="77777777" w:rsidTr="003B7AEE">
      <w:trPr>
        <w:trHeight w:val="405"/>
      </w:trPr>
      <w:tc>
        <w:tcPr>
          <w:tcW w:w="1290" w:type="dxa"/>
          <w:vMerge w:val="restart"/>
          <w:shd w:val="clear" w:color="auto" w:fill="FFFFFF"/>
          <w:vAlign w:val="center"/>
        </w:tcPr>
        <w:p w14:paraId="3B4AAA26" w14:textId="77777777" w:rsid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  <w:sz w:val="18"/>
              <w:szCs w:val="18"/>
            </w:rPr>
            <w:drawing>
              <wp:inline distT="0" distB="0" distL="0" distR="0" wp14:anchorId="3207F245" wp14:editId="75E61848">
                <wp:extent cx="673100" cy="673100"/>
                <wp:effectExtent l="0" t="0" r="0" b="0"/>
                <wp:docPr id="597607146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392420" name="Imagen 1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1" w:type="dxa"/>
          <w:gridSpan w:val="5"/>
          <w:shd w:val="clear" w:color="auto" w:fill="FFFFFF"/>
          <w:vAlign w:val="center"/>
        </w:tcPr>
        <w:p w14:paraId="3A6E54D6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center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Centro de Teleinformática y Producción Industrial - Regional Cauca</w:t>
          </w:r>
        </w:p>
      </w:tc>
      <w:tc>
        <w:tcPr>
          <w:tcW w:w="1574" w:type="dxa"/>
          <w:shd w:val="clear" w:color="auto" w:fill="FFFFFF"/>
          <w:vAlign w:val="center"/>
        </w:tcPr>
        <w:p w14:paraId="35B97833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right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  <w:lang w:val="es-ES"/>
            </w:rPr>
            <w:t xml:space="preserve">Página 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begin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instrText>PAGE  \* Arabic  \* MERGEFORMAT</w:instrTex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separate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/>
            </w:rPr>
            <w:t>1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end"/>
          </w: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  <w:lang w:val="es-ES"/>
            </w:rPr>
            <w:t xml:space="preserve"> de 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begin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instrText>NUMPAGES  \* Arabic  \* MERGEFORMAT</w:instrTex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separate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/>
            </w:rPr>
            <w:t>2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end"/>
          </w:r>
        </w:p>
      </w:tc>
    </w:tr>
    <w:tr w:rsidR="00A97926" w:rsidRPr="00A97926" w14:paraId="47CE231A" w14:textId="77777777" w:rsidTr="003B7AEE">
      <w:trPr>
        <w:trHeight w:val="405"/>
      </w:trPr>
      <w:tc>
        <w:tcPr>
          <w:tcW w:w="1290" w:type="dxa"/>
          <w:vMerge/>
          <w:shd w:val="clear" w:color="auto" w:fill="FFFFFF"/>
          <w:vAlign w:val="center"/>
        </w:tcPr>
        <w:p w14:paraId="1E9ABB4A" w14:textId="77777777" w:rsidR="00A97926" w:rsidRDefault="00A97926" w:rsidP="00A9792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  <w:tc>
        <w:tcPr>
          <w:tcW w:w="1395" w:type="dxa"/>
          <w:shd w:val="clear" w:color="auto" w:fill="FFFFFF"/>
          <w:vAlign w:val="center"/>
        </w:tcPr>
        <w:p w14:paraId="310FD8D4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>Número de Documento:</w:t>
          </w:r>
        </w:p>
      </w:tc>
      <w:tc>
        <w:tcPr>
          <w:tcW w:w="3075" w:type="dxa"/>
          <w:gridSpan w:val="2"/>
          <w:shd w:val="clear" w:color="auto" w:fill="FFFFFF"/>
          <w:vAlign w:val="center"/>
        </w:tcPr>
        <w:p w14:paraId="47FE19C7" w14:textId="68918F4B" w:rsidR="00A97926" w:rsidRPr="00A97926" w:rsidRDefault="00A97926" w:rsidP="00FE5FA2">
          <w:pPr>
            <w:spacing w:after="0" w:line="240" w:lineRule="auto"/>
            <w:ind w:hanging="2"/>
            <w:jc w:val="both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FS-DOC Formato Manual de Usuario</w:t>
          </w:r>
        </w:p>
      </w:tc>
      <w:tc>
        <w:tcPr>
          <w:tcW w:w="1965" w:type="dxa"/>
          <w:shd w:val="clear" w:color="auto" w:fill="FFFFFF"/>
          <w:vAlign w:val="center"/>
        </w:tcPr>
        <w:p w14:paraId="7A2FBC2F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>Fecha de Creación:</w:t>
          </w:r>
        </w:p>
        <w:p w14:paraId="14534F90" w14:textId="7EA1348A" w:rsidR="00A97926" w:rsidRPr="00A97926" w:rsidRDefault="00A97926" w:rsidP="00067B49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1/0</w:t>
          </w:r>
          <w:r w:rsidR="00067B49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2</w:t>
          </w:r>
          <w:r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/2025</w:t>
          </w:r>
        </w:p>
      </w:tc>
      <w:tc>
        <w:tcPr>
          <w:tcW w:w="2400" w:type="dxa"/>
          <w:gridSpan w:val="2"/>
          <w:shd w:val="clear" w:color="auto" w:fill="FFFFFF"/>
          <w:vAlign w:val="center"/>
        </w:tcPr>
        <w:p w14:paraId="5B1FFDC9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>Elaborado por:</w:t>
          </w:r>
        </w:p>
        <w:p w14:paraId="7557E3E1" w14:textId="6D26867D" w:rsidR="00A97926" w:rsidRPr="00A97926" w:rsidRDefault="00AB560C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>
            <w:rPr>
              <w:rFonts w:ascii="Arial" w:eastAsia="Times New Roman" w:hAnsi="Arial" w:cs="Arial"/>
              <w:color w:val="000000"/>
              <w:sz w:val="20"/>
              <w:szCs w:val="20"/>
            </w:rPr>
            <w:t>Instructores área Software</w:t>
          </w:r>
        </w:p>
      </w:tc>
    </w:tr>
    <w:tr w:rsidR="00A97926" w:rsidRPr="00A97926" w14:paraId="0F32FC5B" w14:textId="77777777" w:rsidTr="003B7AEE">
      <w:trPr>
        <w:trHeight w:val="378"/>
      </w:trPr>
      <w:tc>
        <w:tcPr>
          <w:tcW w:w="1290" w:type="dxa"/>
          <w:vMerge/>
          <w:shd w:val="clear" w:color="auto" w:fill="FFFFFF"/>
          <w:vAlign w:val="center"/>
        </w:tcPr>
        <w:p w14:paraId="4A2579BB" w14:textId="77777777" w:rsidR="00A97926" w:rsidRDefault="00A97926" w:rsidP="00A9792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  <w:tc>
        <w:tcPr>
          <w:tcW w:w="2385" w:type="dxa"/>
          <w:gridSpan w:val="2"/>
          <w:shd w:val="clear" w:color="auto" w:fill="FFFFFF"/>
          <w:vAlign w:val="center"/>
        </w:tcPr>
        <w:p w14:paraId="1ABBDA3F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 xml:space="preserve">Nombre del Documento: </w:t>
          </w:r>
        </w:p>
      </w:tc>
      <w:tc>
        <w:tcPr>
          <w:tcW w:w="6450" w:type="dxa"/>
          <w:gridSpan w:val="4"/>
          <w:shd w:val="clear" w:color="auto" w:fill="FFFFFF"/>
          <w:vAlign w:val="center"/>
        </w:tcPr>
        <w:p w14:paraId="33B05829" w14:textId="474AD730" w:rsidR="00A97926" w:rsidRPr="00A97926" w:rsidRDefault="00397E33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 xml:space="preserve">Formato para la construcción del </w:t>
          </w:r>
          <w:r w:rsidR="00A97926"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 xml:space="preserve">Manual de Usuario </w:t>
          </w:r>
        </w:p>
      </w:tc>
    </w:tr>
  </w:tbl>
  <w:p w14:paraId="22FDCF38" w14:textId="6FD78D0A" w:rsidR="00E85AFD" w:rsidRDefault="00E85AFD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71B"/>
    <w:multiLevelType w:val="multilevel"/>
    <w:tmpl w:val="3600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3159"/>
    <w:multiLevelType w:val="multilevel"/>
    <w:tmpl w:val="9D2C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062"/>
    <w:multiLevelType w:val="multilevel"/>
    <w:tmpl w:val="C7E6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52454"/>
    <w:multiLevelType w:val="multilevel"/>
    <w:tmpl w:val="ADF6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277EA"/>
    <w:multiLevelType w:val="hybridMultilevel"/>
    <w:tmpl w:val="5C1AD4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7B4810"/>
    <w:multiLevelType w:val="multilevel"/>
    <w:tmpl w:val="AC44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892786"/>
    <w:multiLevelType w:val="multilevel"/>
    <w:tmpl w:val="043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52999"/>
    <w:multiLevelType w:val="multilevel"/>
    <w:tmpl w:val="1E6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B080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0B061B7"/>
    <w:multiLevelType w:val="hybridMultilevel"/>
    <w:tmpl w:val="060C7A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813B0C"/>
    <w:multiLevelType w:val="multilevel"/>
    <w:tmpl w:val="D59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05D43"/>
    <w:multiLevelType w:val="multilevel"/>
    <w:tmpl w:val="4380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978C9"/>
    <w:multiLevelType w:val="multilevel"/>
    <w:tmpl w:val="0548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2074E9"/>
    <w:multiLevelType w:val="multilevel"/>
    <w:tmpl w:val="C9A2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2A4438"/>
    <w:multiLevelType w:val="hybridMultilevel"/>
    <w:tmpl w:val="C7A491AE"/>
    <w:lvl w:ilvl="0" w:tplc="3ABEE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6253AB2"/>
    <w:multiLevelType w:val="multilevel"/>
    <w:tmpl w:val="0B9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17735"/>
    <w:multiLevelType w:val="multilevel"/>
    <w:tmpl w:val="F420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E200C0"/>
    <w:multiLevelType w:val="multilevel"/>
    <w:tmpl w:val="F09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B57A4"/>
    <w:multiLevelType w:val="multilevel"/>
    <w:tmpl w:val="133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B31E1"/>
    <w:multiLevelType w:val="multilevel"/>
    <w:tmpl w:val="7A5E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6F3471"/>
    <w:multiLevelType w:val="multilevel"/>
    <w:tmpl w:val="2E64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984FF8"/>
    <w:multiLevelType w:val="multilevel"/>
    <w:tmpl w:val="2820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C16281"/>
    <w:multiLevelType w:val="multilevel"/>
    <w:tmpl w:val="7F0E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2A1705"/>
    <w:multiLevelType w:val="multilevel"/>
    <w:tmpl w:val="85F2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3151F0"/>
    <w:multiLevelType w:val="multilevel"/>
    <w:tmpl w:val="613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F4069"/>
    <w:multiLevelType w:val="multilevel"/>
    <w:tmpl w:val="564C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C514C0"/>
    <w:multiLevelType w:val="multilevel"/>
    <w:tmpl w:val="6D9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E68B0"/>
    <w:multiLevelType w:val="multilevel"/>
    <w:tmpl w:val="CEF4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3A1931"/>
    <w:multiLevelType w:val="multilevel"/>
    <w:tmpl w:val="4C9E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A317B0"/>
    <w:multiLevelType w:val="multilevel"/>
    <w:tmpl w:val="FC6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AB23F6"/>
    <w:multiLevelType w:val="multilevel"/>
    <w:tmpl w:val="8DFA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3E3B70"/>
    <w:multiLevelType w:val="multilevel"/>
    <w:tmpl w:val="E44E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ED5A15"/>
    <w:multiLevelType w:val="hybridMultilevel"/>
    <w:tmpl w:val="C044A796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CB3632"/>
    <w:multiLevelType w:val="multilevel"/>
    <w:tmpl w:val="C8B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87CB0"/>
    <w:multiLevelType w:val="multilevel"/>
    <w:tmpl w:val="7DF2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8D36DF"/>
    <w:multiLevelType w:val="multilevel"/>
    <w:tmpl w:val="8F00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B13806"/>
    <w:multiLevelType w:val="multilevel"/>
    <w:tmpl w:val="1EBC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B14222"/>
    <w:multiLevelType w:val="multilevel"/>
    <w:tmpl w:val="828A7D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7B6C79"/>
    <w:multiLevelType w:val="multilevel"/>
    <w:tmpl w:val="3A4C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796767"/>
    <w:multiLevelType w:val="multilevel"/>
    <w:tmpl w:val="5916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15F03"/>
    <w:multiLevelType w:val="multilevel"/>
    <w:tmpl w:val="7356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1F596A"/>
    <w:multiLevelType w:val="multilevel"/>
    <w:tmpl w:val="EDFA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E56B7F"/>
    <w:multiLevelType w:val="multilevel"/>
    <w:tmpl w:val="797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4D1ECD"/>
    <w:multiLevelType w:val="multilevel"/>
    <w:tmpl w:val="B7B05C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AB156D"/>
    <w:multiLevelType w:val="multilevel"/>
    <w:tmpl w:val="6FDC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021888"/>
    <w:multiLevelType w:val="multilevel"/>
    <w:tmpl w:val="9158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BB384E"/>
    <w:multiLevelType w:val="multilevel"/>
    <w:tmpl w:val="70E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DC2B0E"/>
    <w:multiLevelType w:val="hybridMultilevel"/>
    <w:tmpl w:val="283A89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60937E1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0" w15:restartNumberingAfterBreak="0">
    <w:nsid w:val="37F14649"/>
    <w:multiLevelType w:val="multilevel"/>
    <w:tmpl w:val="2042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0D0427"/>
    <w:multiLevelType w:val="multilevel"/>
    <w:tmpl w:val="1798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F71166"/>
    <w:multiLevelType w:val="multilevel"/>
    <w:tmpl w:val="5A18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0D6314"/>
    <w:multiLevelType w:val="multilevel"/>
    <w:tmpl w:val="6C3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030F7"/>
    <w:multiLevelType w:val="multilevel"/>
    <w:tmpl w:val="3D4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687B86"/>
    <w:multiLevelType w:val="multilevel"/>
    <w:tmpl w:val="27A2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9953A1F"/>
    <w:multiLevelType w:val="multilevel"/>
    <w:tmpl w:val="CEC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B443CE"/>
    <w:multiLevelType w:val="multilevel"/>
    <w:tmpl w:val="13CE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DD6DC2"/>
    <w:multiLevelType w:val="multilevel"/>
    <w:tmpl w:val="D47E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2A7A57"/>
    <w:multiLevelType w:val="multilevel"/>
    <w:tmpl w:val="5814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C31D98"/>
    <w:multiLevelType w:val="multilevel"/>
    <w:tmpl w:val="196C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F167E4"/>
    <w:multiLevelType w:val="multilevel"/>
    <w:tmpl w:val="C58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5B1368"/>
    <w:multiLevelType w:val="multilevel"/>
    <w:tmpl w:val="71F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5A29B2"/>
    <w:multiLevelType w:val="multilevel"/>
    <w:tmpl w:val="B8E2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995DA2"/>
    <w:multiLevelType w:val="multilevel"/>
    <w:tmpl w:val="B724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22291C"/>
    <w:multiLevelType w:val="multilevel"/>
    <w:tmpl w:val="7FA8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5121D5"/>
    <w:multiLevelType w:val="multilevel"/>
    <w:tmpl w:val="4BF6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9C60C2"/>
    <w:multiLevelType w:val="multilevel"/>
    <w:tmpl w:val="7A3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F1D10"/>
    <w:multiLevelType w:val="multilevel"/>
    <w:tmpl w:val="56BC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50332F"/>
    <w:multiLevelType w:val="multilevel"/>
    <w:tmpl w:val="937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3B7741"/>
    <w:multiLevelType w:val="multilevel"/>
    <w:tmpl w:val="70A4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DE675B"/>
    <w:multiLevelType w:val="multilevel"/>
    <w:tmpl w:val="AD5E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B263212"/>
    <w:multiLevelType w:val="multilevel"/>
    <w:tmpl w:val="3F04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B812BF"/>
    <w:multiLevelType w:val="multilevel"/>
    <w:tmpl w:val="CC8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2F5754"/>
    <w:multiLevelType w:val="multilevel"/>
    <w:tmpl w:val="16BA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887E51"/>
    <w:multiLevelType w:val="multilevel"/>
    <w:tmpl w:val="5FB8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1225FC"/>
    <w:multiLevelType w:val="multilevel"/>
    <w:tmpl w:val="DA90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672029"/>
    <w:multiLevelType w:val="multilevel"/>
    <w:tmpl w:val="0974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D8016A"/>
    <w:multiLevelType w:val="multilevel"/>
    <w:tmpl w:val="D03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152308"/>
    <w:multiLevelType w:val="multilevel"/>
    <w:tmpl w:val="2C7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5A54A2"/>
    <w:multiLevelType w:val="multilevel"/>
    <w:tmpl w:val="275A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3F2D56"/>
    <w:multiLevelType w:val="multilevel"/>
    <w:tmpl w:val="D302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CE151E"/>
    <w:multiLevelType w:val="multilevel"/>
    <w:tmpl w:val="9F0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4D36F0"/>
    <w:multiLevelType w:val="multilevel"/>
    <w:tmpl w:val="AA4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5A2639"/>
    <w:multiLevelType w:val="multilevel"/>
    <w:tmpl w:val="263C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5F663C"/>
    <w:multiLevelType w:val="multilevel"/>
    <w:tmpl w:val="B188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860EB9"/>
    <w:multiLevelType w:val="multilevel"/>
    <w:tmpl w:val="105C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B994ED2"/>
    <w:multiLevelType w:val="multilevel"/>
    <w:tmpl w:val="411E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C562044"/>
    <w:multiLevelType w:val="multilevel"/>
    <w:tmpl w:val="F18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6E3A35"/>
    <w:multiLevelType w:val="multilevel"/>
    <w:tmpl w:val="6356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2322D1"/>
    <w:multiLevelType w:val="multilevel"/>
    <w:tmpl w:val="C58A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F70288"/>
    <w:multiLevelType w:val="multilevel"/>
    <w:tmpl w:val="7E46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A13C8B"/>
    <w:multiLevelType w:val="multilevel"/>
    <w:tmpl w:val="DA5A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AC6D1C"/>
    <w:multiLevelType w:val="multilevel"/>
    <w:tmpl w:val="1F20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ED301B"/>
    <w:multiLevelType w:val="multilevel"/>
    <w:tmpl w:val="4EB6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7918BE"/>
    <w:multiLevelType w:val="multilevel"/>
    <w:tmpl w:val="BE50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AC3AC6"/>
    <w:multiLevelType w:val="multilevel"/>
    <w:tmpl w:val="D7A6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5856B33"/>
    <w:multiLevelType w:val="multilevel"/>
    <w:tmpl w:val="C0A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8F4144"/>
    <w:multiLevelType w:val="multilevel"/>
    <w:tmpl w:val="26BA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3621F2"/>
    <w:multiLevelType w:val="multilevel"/>
    <w:tmpl w:val="D01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426B87"/>
    <w:multiLevelType w:val="multilevel"/>
    <w:tmpl w:val="C1C8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833FA9"/>
    <w:multiLevelType w:val="multilevel"/>
    <w:tmpl w:val="D59690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7B4FC5"/>
    <w:multiLevelType w:val="multilevel"/>
    <w:tmpl w:val="87EA98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1A630E"/>
    <w:multiLevelType w:val="multilevel"/>
    <w:tmpl w:val="AE84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A36CB6"/>
    <w:multiLevelType w:val="multilevel"/>
    <w:tmpl w:val="8AEC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D6746EA"/>
    <w:multiLevelType w:val="multilevel"/>
    <w:tmpl w:val="71FE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CE7DD9"/>
    <w:multiLevelType w:val="multilevel"/>
    <w:tmpl w:val="747A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9" w15:restartNumberingAfterBreak="0">
    <w:nsid w:val="74ED79FA"/>
    <w:multiLevelType w:val="multilevel"/>
    <w:tmpl w:val="635E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59E723D"/>
    <w:multiLevelType w:val="multilevel"/>
    <w:tmpl w:val="A330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6D224DD"/>
    <w:multiLevelType w:val="multilevel"/>
    <w:tmpl w:val="BE36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F55EE9"/>
    <w:multiLevelType w:val="multilevel"/>
    <w:tmpl w:val="9BC0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93E1D5A"/>
    <w:multiLevelType w:val="multilevel"/>
    <w:tmpl w:val="6A7C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BDB4FAF"/>
    <w:multiLevelType w:val="multilevel"/>
    <w:tmpl w:val="5CD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BE299C"/>
    <w:multiLevelType w:val="multilevel"/>
    <w:tmpl w:val="F43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123997"/>
    <w:multiLevelType w:val="multilevel"/>
    <w:tmpl w:val="43880612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7E7B0A91"/>
    <w:multiLevelType w:val="multilevel"/>
    <w:tmpl w:val="414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F77AB2"/>
    <w:multiLevelType w:val="multilevel"/>
    <w:tmpl w:val="BE60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05724">
    <w:abstractNumId w:val="108"/>
  </w:num>
  <w:num w:numId="2" w16cid:durableId="1832791697">
    <w:abstractNumId w:val="97"/>
  </w:num>
  <w:num w:numId="3" w16cid:durableId="2032101829">
    <w:abstractNumId w:val="4"/>
  </w:num>
  <w:num w:numId="4" w16cid:durableId="1391730802">
    <w:abstractNumId w:val="15"/>
  </w:num>
  <w:num w:numId="5" w16cid:durableId="719986171">
    <w:abstractNumId w:val="38"/>
  </w:num>
  <w:num w:numId="6" w16cid:durableId="694573944">
    <w:abstractNumId w:val="106"/>
  </w:num>
  <w:num w:numId="7" w16cid:durableId="37629652">
    <w:abstractNumId w:val="103"/>
  </w:num>
  <w:num w:numId="8" w16cid:durableId="1263610698">
    <w:abstractNumId w:val="11"/>
  </w:num>
  <w:num w:numId="9" w16cid:durableId="1560896651">
    <w:abstractNumId w:val="69"/>
  </w:num>
  <w:num w:numId="10" w16cid:durableId="1086458420">
    <w:abstractNumId w:val="16"/>
  </w:num>
  <w:num w:numId="11" w16cid:durableId="238634806">
    <w:abstractNumId w:val="115"/>
  </w:num>
  <w:num w:numId="12" w16cid:durableId="1719549614">
    <w:abstractNumId w:val="102"/>
  </w:num>
  <w:num w:numId="13" w16cid:durableId="22555477">
    <w:abstractNumId w:val="44"/>
  </w:num>
  <w:num w:numId="14" w16cid:durableId="220875072">
    <w:abstractNumId w:val="83"/>
  </w:num>
  <w:num w:numId="15" w16cid:durableId="1349595986">
    <w:abstractNumId w:val="67"/>
  </w:num>
  <w:num w:numId="16" w16cid:durableId="606042922">
    <w:abstractNumId w:val="116"/>
  </w:num>
  <w:num w:numId="17" w16cid:durableId="1397433273">
    <w:abstractNumId w:val="40"/>
  </w:num>
  <w:num w:numId="18" w16cid:durableId="755591082">
    <w:abstractNumId w:val="78"/>
  </w:num>
  <w:num w:numId="19" w16cid:durableId="1435325041">
    <w:abstractNumId w:val="9"/>
  </w:num>
  <w:num w:numId="20" w16cid:durableId="1243104625">
    <w:abstractNumId w:val="49"/>
  </w:num>
  <w:num w:numId="21" w16cid:durableId="998919536">
    <w:abstractNumId w:val="5"/>
  </w:num>
  <w:num w:numId="22" w16cid:durableId="1620212874">
    <w:abstractNumId w:val="10"/>
  </w:num>
  <w:num w:numId="23" w16cid:durableId="1163818616">
    <w:abstractNumId w:val="25"/>
  </w:num>
  <w:num w:numId="24" w16cid:durableId="1470584876">
    <w:abstractNumId w:val="33"/>
  </w:num>
  <w:num w:numId="25" w16cid:durableId="780030115">
    <w:abstractNumId w:val="43"/>
  </w:num>
  <w:num w:numId="26" w16cid:durableId="545799956">
    <w:abstractNumId w:val="61"/>
  </w:num>
  <w:num w:numId="27" w16cid:durableId="1612857758">
    <w:abstractNumId w:val="27"/>
  </w:num>
  <w:num w:numId="28" w16cid:durableId="1150558801">
    <w:abstractNumId w:val="7"/>
  </w:num>
  <w:num w:numId="29" w16cid:durableId="298725329">
    <w:abstractNumId w:val="53"/>
  </w:num>
  <w:num w:numId="30" w16cid:durableId="1764764316">
    <w:abstractNumId w:val="30"/>
  </w:num>
  <w:num w:numId="31" w16cid:durableId="151990762">
    <w:abstractNumId w:val="79"/>
  </w:num>
  <w:num w:numId="32" w16cid:durableId="1956330199">
    <w:abstractNumId w:val="8"/>
  </w:num>
  <w:num w:numId="33" w16cid:durableId="1510098518">
    <w:abstractNumId w:val="114"/>
  </w:num>
  <w:num w:numId="34" w16cid:durableId="1572428388">
    <w:abstractNumId w:val="19"/>
  </w:num>
  <w:num w:numId="35" w16cid:durableId="309141865">
    <w:abstractNumId w:val="100"/>
  </w:num>
  <w:num w:numId="36" w16cid:durableId="1160997581">
    <w:abstractNumId w:val="117"/>
  </w:num>
  <w:num w:numId="37" w16cid:durableId="1602445698">
    <w:abstractNumId w:val="63"/>
  </w:num>
  <w:num w:numId="38" w16cid:durableId="806705993">
    <w:abstractNumId w:val="110"/>
  </w:num>
  <w:num w:numId="39" w16cid:durableId="1324816869">
    <w:abstractNumId w:val="72"/>
  </w:num>
  <w:num w:numId="40" w16cid:durableId="435179511">
    <w:abstractNumId w:val="18"/>
  </w:num>
  <w:num w:numId="41" w16cid:durableId="2141604930">
    <w:abstractNumId w:val="109"/>
  </w:num>
  <w:num w:numId="42" w16cid:durableId="1488401707">
    <w:abstractNumId w:val="62"/>
  </w:num>
  <w:num w:numId="43" w16cid:durableId="893930793">
    <w:abstractNumId w:val="98"/>
  </w:num>
  <w:num w:numId="44" w16cid:durableId="1273321702">
    <w:abstractNumId w:val="81"/>
  </w:num>
  <w:num w:numId="45" w16cid:durableId="837961280">
    <w:abstractNumId w:val="57"/>
  </w:num>
  <w:num w:numId="46" w16cid:durableId="1841234341">
    <w:abstractNumId w:val="66"/>
  </w:num>
  <w:num w:numId="47" w16cid:durableId="1666661894">
    <w:abstractNumId w:val="65"/>
  </w:num>
  <w:num w:numId="48" w16cid:durableId="2123959762">
    <w:abstractNumId w:val="60"/>
  </w:num>
  <w:num w:numId="49" w16cid:durableId="300892407">
    <w:abstractNumId w:val="89"/>
  </w:num>
  <w:num w:numId="50" w16cid:durableId="764767659">
    <w:abstractNumId w:val="2"/>
  </w:num>
  <w:num w:numId="51" w16cid:durableId="1502164487">
    <w:abstractNumId w:val="3"/>
  </w:num>
  <w:num w:numId="52" w16cid:durableId="218368234">
    <w:abstractNumId w:val="84"/>
  </w:num>
  <w:num w:numId="53" w16cid:durableId="910775008">
    <w:abstractNumId w:val="37"/>
  </w:num>
  <w:num w:numId="54" w16cid:durableId="957758419">
    <w:abstractNumId w:val="39"/>
  </w:num>
  <w:num w:numId="55" w16cid:durableId="3827173">
    <w:abstractNumId w:val="70"/>
  </w:num>
  <w:num w:numId="56" w16cid:durableId="1363239667">
    <w:abstractNumId w:val="88"/>
  </w:num>
  <w:num w:numId="57" w16cid:durableId="1672876622">
    <w:abstractNumId w:val="93"/>
  </w:num>
  <w:num w:numId="58" w16cid:durableId="1618025457">
    <w:abstractNumId w:val="99"/>
  </w:num>
  <w:num w:numId="59" w16cid:durableId="1309938394">
    <w:abstractNumId w:val="23"/>
  </w:num>
  <w:num w:numId="60" w16cid:durableId="718165535">
    <w:abstractNumId w:val="112"/>
  </w:num>
  <w:num w:numId="61" w16cid:durableId="1037586020">
    <w:abstractNumId w:val="59"/>
  </w:num>
  <w:num w:numId="62" w16cid:durableId="909463416">
    <w:abstractNumId w:val="17"/>
  </w:num>
  <w:num w:numId="63" w16cid:durableId="598563874">
    <w:abstractNumId w:val="107"/>
  </w:num>
  <w:num w:numId="64" w16cid:durableId="704210664">
    <w:abstractNumId w:val="75"/>
  </w:num>
  <w:num w:numId="65" w16cid:durableId="1982465228">
    <w:abstractNumId w:val="26"/>
  </w:num>
  <w:num w:numId="66" w16cid:durableId="740443866">
    <w:abstractNumId w:val="55"/>
  </w:num>
  <w:num w:numId="67" w16cid:durableId="1543665987">
    <w:abstractNumId w:val="80"/>
  </w:num>
  <w:num w:numId="68" w16cid:durableId="574554942">
    <w:abstractNumId w:val="90"/>
  </w:num>
  <w:num w:numId="69" w16cid:durableId="499003395">
    <w:abstractNumId w:val="22"/>
  </w:num>
  <w:num w:numId="70" w16cid:durableId="22289141">
    <w:abstractNumId w:val="21"/>
  </w:num>
  <w:num w:numId="71" w16cid:durableId="1032993140">
    <w:abstractNumId w:val="76"/>
  </w:num>
  <w:num w:numId="72" w16cid:durableId="404185980">
    <w:abstractNumId w:val="91"/>
  </w:num>
  <w:num w:numId="73" w16cid:durableId="619724707">
    <w:abstractNumId w:val="92"/>
  </w:num>
  <w:num w:numId="74" w16cid:durableId="257756822">
    <w:abstractNumId w:val="14"/>
  </w:num>
  <w:num w:numId="75" w16cid:durableId="779954915">
    <w:abstractNumId w:val="50"/>
  </w:num>
  <w:num w:numId="76" w16cid:durableId="429089950">
    <w:abstractNumId w:val="41"/>
  </w:num>
  <w:num w:numId="77" w16cid:durableId="1274433744">
    <w:abstractNumId w:val="87"/>
  </w:num>
  <w:num w:numId="78" w16cid:durableId="646083129">
    <w:abstractNumId w:val="111"/>
  </w:num>
  <w:num w:numId="79" w16cid:durableId="2038193749">
    <w:abstractNumId w:val="73"/>
  </w:num>
  <w:num w:numId="80" w16cid:durableId="1269309162">
    <w:abstractNumId w:val="42"/>
  </w:num>
  <w:num w:numId="81" w16cid:durableId="711805944">
    <w:abstractNumId w:val="47"/>
  </w:num>
  <w:num w:numId="82" w16cid:durableId="963080505">
    <w:abstractNumId w:val="34"/>
  </w:num>
  <w:num w:numId="83" w16cid:durableId="1184435902">
    <w:abstractNumId w:val="95"/>
  </w:num>
  <w:num w:numId="84" w16cid:durableId="1104955219">
    <w:abstractNumId w:val="56"/>
  </w:num>
  <w:num w:numId="85" w16cid:durableId="2123918252">
    <w:abstractNumId w:val="118"/>
  </w:num>
  <w:num w:numId="86" w16cid:durableId="650601195">
    <w:abstractNumId w:val="1"/>
  </w:num>
  <w:num w:numId="87" w16cid:durableId="1450516503">
    <w:abstractNumId w:val="35"/>
  </w:num>
  <w:num w:numId="88" w16cid:durableId="1819688950">
    <w:abstractNumId w:val="64"/>
  </w:num>
  <w:num w:numId="89" w16cid:durableId="2090106036">
    <w:abstractNumId w:val="0"/>
  </w:num>
  <w:num w:numId="90" w16cid:durableId="1020015036">
    <w:abstractNumId w:val="68"/>
  </w:num>
  <w:num w:numId="91" w16cid:durableId="1350448951">
    <w:abstractNumId w:val="31"/>
  </w:num>
  <w:num w:numId="92" w16cid:durableId="1898854327">
    <w:abstractNumId w:val="101"/>
  </w:num>
  <w:num w:numId="93" w16cid:durableId="1999966451">
    <w:abstractNumId w:val="36"/>
  </w:num>
  <w:num w:numId="94" w16cid:durableId="1356541194">
    <w:abstractNumId w:val="94"/>
  </w:num>
  <w:num w:numId="95" w16cid:durableId="507254761">
    <w:abstractNumId w:val="28"/>
  </w:num>
  <w:num w:numId="96" w16cid:durableId="1540512617">
    <w:abstractNumId w:val="105"/>
  </w:num>
  <w:num w:numId="97" w16cid:durableId="936518745">
    <w:abstractNumId w:val="29"/>
  </w:num>
  <w:num w:numId="98" w16cid:durableId="99646534">
    <w:abstractNumId w:val="24"/>
  </w:num>
  <w:num w:numId="99" w16cid:durableId="890993550">
    <w:abstractNumId w:val="71"/>
  </w:num>
  <w:num w:numId="100" w16cid:durableId="1838229381">
    <w:abstractNumId w:val="74"/>
  </w:num>
  <w:num w:numId="101" w16cid:durableId="332538047">
    <w:abstractNumId w:val="77"/>
  </w:num>
  <w:num w:numId="102" w16cid:durableId="629628012">
    <w:abstractNumId w:val="113"/>
  </w:num>
  <w:num w:numId="103" w16cid:durableId="241263762">
    <w:abstractNumId w:val="86"/>
  </w:num>
  <w:num w:numId="104" w16cid:durableId="958339334">
    <w:abstractNumId w:val="13"/>
  </w:num>
  <w:num w:numId="105" w16cid:durableId="1040128745">
    <w:abstractNumId w:val="51"/>
  </w:num>
  <w:num w:numId="106" w16cid:durableId="566844698">
    <w:abstractNumId w:val="20"/>
  </w:num>
  <w:num w:numId="107" w16cid:durableId="2067682440">
    <w:abstractNumId w:val="6"/>
  </w:num>
  <w:num w:numId="108" w16cid:durableId="2048524365">
    <w:abstractNumId w:val="45"/>
  </w:num>
  <w:num w:numId="109" w16cid:durableId="85348646">
    <w:abstractNumId w:val="32"/>
  </w:num>
  <w:num w:numId="110" w16cid:durableId="760684017">
    <w:abstractNumId w:val="104"/>
  </w:num>
  <w:num w:numId="111" w16cid:durableId="2085295911">
    <w:abstractNumId w:val="96"/>
  </w:num>
  <w:num w:numId="112" w16cid:durableId="907156542">
    <w:abstractNumId w:val="85"/>
  </w:num>
  <w:num w:numId="113" w16cid:durableId="474954675">
    <w:abstractNumId w:val="52"/>
  </w:num>
  <w:num w:numId="114" w16cid:durableId="1041322376">
    <w:abstractNumId w:val="12"/>
  </w:num>
  <w:num w:numId="115" w16cid:durableId="200946762">
    <w:abstractNumId w:val="82"/>
  </w:num>
  <w:num w:numId="116" w16cid:durableId="115755597">
    <w:abstractNumId w:val="54"/>
  </w:num>
  <w:num w:numId="117" w16cid:durableId="744109664">
    <w:abstractNumId w:val="46"/>
  </w:num>
  <w:num w:numId="118" w16cid:durableId="293097464">
    <w:abstractNumId w:val="58"/>
  </w:num>
  <w:num w:numId="119" w16cid:durableId="1817720088">
    <w:abstractNumId w:val="4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44E15"/>
    <w:rsid w:val="00067B49"/>
    <w:rsid w:val="000A0FB0"/>
    <w:rsid w:val="000F201A"/>
    <w:rsid w:val="000F205B"/>
    <w:rsid w:val="000F2166"/>
    <w:rsid w:val="00107A08"/>
    <w:rsid w:val="00117BFB"/>
    <w:rsid w:val="00120A78"/>
    <w:rsid w:val="00122D65"/>
    <w:rsid w:val="00126DE2"/>
    <w:rsid w:val="001418BE"/>
    <w:rsid w:val="00145EE5"/>
    <w:rsid w:val="001562FD"/>
    <w:rsid w:val="00177AFF"/>
    <w:rsid w:val="001A2A34"/>
    <w:rsid w:val="001B2016"/>
    <w:rsid w:val="001D39AE"/>
    <w:rsid w:val="001E4A79"/>
    <w:rsid w:val="001F09EC"/>
    <w:rsid w:val="002004B3"/>
    <w:rsid w:val="0023266F"/>
    <w:rsid w:val="00251E37"/>
    <w:rsid w:val="0026564A"/>
    <w:rsid w:val="002823E5"/>
    <w:rsid w:val="002D12AD"/>
    <w:rsid w:val="002E0F5A"/>
    <w:rsid w:val="002E7091"/>
    <w:rsid w:val="003002A5"/>
    <w:rsid w:val="00316B5C"/>
    <w:rsid w:val="003232D5"/>
    <w:rsid w:val="0035789C"/>
    <w:rsid w:val="00357D11"/>
    <w:rsid w:val="00366231"/>
    <w:rsid w:val="00397E33"/>
    <w:rsid w:val="003B2FA3"/>
    <w:rsid w:val="00400D09"/>
    <w:rsid w:val="00404CE6"/>
    <w:rsid w:val="00443DB1"/>
    <w:rsid w:val="004F6D75"/>
    <w:rsid w:val="00502891"/>
    <w:rsid w:val="005426C2"/>
    <w:rsid w:val="005445FF"/>
    <w:rsid w:val="00591230"/>
    <w:rsid w:val="005B18F0"/>
    <w:rsid w:val="005D6F72"/>
    <w:rsid w:val="005E4A48"/>
    <w:rsid w:val="00610BD5"/>
    <w:rsid w:val="00625C7C"/>
    <w:rsid w:val="00664EB4"/>
    <w:rsid w:val="006866E9"/>
    <w:rsid w:val="00694B8F"/>
    <w:rsid w:val="006A2868"/>
    <w:rsid w:val="006A4A5D"/>
    <w:rsid w:val="006B275E"/>
    <w:rsid w:val="006C4E84"/>
    <w:rsid w:val="006D30C0"/>
    <w:rsid w:val="006F2CB3"/>
    <w:rsid w:val="00704856"/>
    <w:rsid w:val="00732934"/>
    <w:rsid w:val="007628F3"/>
    <w:rsid w:val="00763DBE"/>
    <w:rsid w:val="00772189"/>
    <w:rsid w:val="00870BF6"/>
    <w:rsid w:val="008A0857"/>
    <w:rsid w:val="008B106F"/>
    <w:rsid w:val="008B6FA4"/>
    <w:rsid w:val="008C6F8E"/>
    <w:rsid w:val="009011A8"/>
    <w:rsid w:val="009015A5"/>
    <w:rsid w:val="009017F4"/>
    <w:rsid w:val="00903716"/>
    <w:rsid w:val="00912E73"/>
    <w:rsid w:val="00930611"/>
    <w:rsid w:val="0094614A"/>
    <w:rsid w:val="00995F77"/>
    <w:rsid w:val="009B456A"/>
    <w:rsid w:val="009D3278"/>
    <w:rsid w:val="009F5DA5"/>
    <w:rsid w:val="00A1209A"/>
    <w:rsid w:val="00A15411"/>
    <w:rsid w:val="00A26DC3"/>
    <w:rsid w:val="00A55F51"/>
    <w:rsid w:val="00A60615"/>
    <w:rsid w:val="00A63563"/>
    <w:rsid w:val="00A83819"/>
    <w:rsid w:val="00A92164"/>
    <w:rsid w:val="00A97926"/>
    <w:rsid w:val="00AB560C"/>
    <w:rsid w:val="00AB6490"/>
    <w:rsid w:val="00AD0B67"/>
    <w:rsid w:val="00B01A5C"/>
    <w:rsid w:val="00B23C4B"/>
    <w:rsid w:val="00B361C2"/>
    <w:rsid w:val="00B457AB"/>
    <w:rsid w:val="00B46C3A"/>
    <w:rsid w:val="00B53D0D"/>
    <w:rsid w:val="00B864C5"/>
    <w:rsid w:val="00C12B75"/>
    <w:rsid w:val="00C57667"/>
    <w:rsid w:val="00C639EC"/>
    <w:rsid w:val="00C63E9D"/>
    <w:rsid w:val="00C73521"/>
    <w:rsid w:val="00C914E9"/>
    <w:rsid w:val="00CB5D82"/>
    <w:rsid w:val="00CF14CC"/>
    <w:rsid w:val="00D05186"/>
    <w:rsid w:val="00D277E1"/>
    <w:rsid w:val="00D2787A"/>
    <w:rsid w:val="00D6255E"/>
    <w:rsid w:val="00D7179C"/>
    <w:rsid w:val="00D75B56"/>
    <w:rsid w:val="00D923BD"/>
    <w:rsid w:val="00E0099F"/>
    <w:rsid w:val="00E05A57"/>
    <w:rsid w:val="00E3029B"/>
    <w:rsid w:val="00E325B9"/>
    <w:rsid w:val="00E67890"/>
    <w:rsid w:val="00E75A89"/>
    <w:rsid w:val="00E85AFD"/>
    <w:rsid w:val="00EB050E"/>
    <w:rsid w:val="00EC347F"/>
    <w:rsid w:val="00EE04DC"/>
    <w:rsid w:val="00EE1A3A"/>
    <w:rsid w:val="00F00A71"/>
    <w:rsid w:val="00F132F8"/>
    <w:rsid w:val="00F13ADF"/>
    <w:rsid w:val="00F368F3"/>
    <w:rsid w:val="00F42067"/>
    <w:rsid w:val="00F4772F"/>
    <w:rsid w:val="00FB155A"/>
    <w:rsid w:val="00FE21B5"/>
    <w:rsid w:val="00FE5FA2"/>
    <w:rsid w:val="00FF0C7C"/>
    <w:rsid w:val="00FF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23266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8A085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55F51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F13ADF"/>
    <w:rPr>
      <w:color w:val="356A95" w:themeColor="followedHyperlink"/>
      <w:u w:val="single"/>
    </w:rPr>
  </w:style>
  <w:style w:type="paragraph" w:customStyle="1" w:styleId="TableContents">
    <w:name w:val="Table Contents"/>
    <w:basedOn w:val="Normal"/>
    <w:rsid w:val="00A97926"/>
    <w:pPr>
      <w:widowControl w:val="0"/>
      <w:suppressLineNumbers/>
      <w:suppressAutoHyphens/>
      <w:autoSpaceDN w:val="0"/>
      <w:spacing w:after="0" w:line="240" w:lineRule="auto"/>
      <w:jc w:val="both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customStyle="1" w:styleId="Standard">
    <w:name w:val="Standard"/>
    <w:rsid w:val="00A97926"/>
    <w:pPr>
      <w:widowControl w:val="0"/>
      <w:suppressAutoHyphens/>
      <w:autoSpaceDN w:val="0"/>
      <w:textAlignment w:val="baseline"/>
    </w:pPr>
    <w:rPr>
      <w:rFonts w:ascii="NewsGotT" w:eastAsia="Arial Unicode MS" w:hAnsi="NewsGotT" w:cs="Tahoma"/>
      <w:kern w:val="3"/>
      <w:szCs w:val="24"/>
      <w:lang w:val="es-ES" w:eastAsia="en-US"/>
    </w:rPr>
  </w:style>
  <w:style w:type="paragraph" w:customStyle="1" w:styleId="font-claude-response-body">
    <w:name w:val="font-claude-response-body"/>
    <w:basedOn w:val="Normal"/>
    <w:rsid w:val="001418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whitespace-normal">
    <w:name w:val="whitespace-normal"/>
    <w:basedOn w:val="Normal"/>
    <w:rsid w:val="001418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zsirley234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hbastidasp@sena.edu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azsirley234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4</TotalTime>
  <Pages>37</Pages>
  <Words>4646</Words>
  <Characters>25558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Manual de Usuario de Software</vt:lpstr>
    </vt:vector>
  </TitlesOfParts>
  <Company>Toshiba</Company>
  <LinksUpToDate>false</LinksUpToDate>
  <CharactersWithSpaces>30144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Manual de Usuario de Software</dc:title>
  <dc:creator>ccuellar@sena.edu.co</dc:creator>
  <cp:keywords>manual, plantilla, software</cp:keywords>
  <dc:description/>
  <cp:lastModifiedBy>Bryan Andres</cp:lastModifiedBy>
  <cp:revision>2</cp:revision>
  <cp:lastPrinted>2024-12-10T16:15:00Z</cp:lastPrinted>
  <dcterms:created xsi:type="dcterms:W3CDTF">2025-12-11T13:15:00Z</dcterms:created>
  <dcterms:modified xsi:type="dcterms:W3CDTF">2025-12-11T13:15:00Z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2025-01-31T15:08:19Z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b4fdcdea-5c54-44ea-9f59-6a6adbc0d707</vt:lpwstr>
  </property>
  <property fmtid="{D5CDD505-2E9C-101B-9397-08002B2CF9AE}" pid="8" name="MSIP_Label_fc111285-cafa-4fc9-8a9a-bd902089b24f_ContentBits">
    <vt:lpwstr>0</vt:lpwstr>
  </property>
</Properties>
</file>